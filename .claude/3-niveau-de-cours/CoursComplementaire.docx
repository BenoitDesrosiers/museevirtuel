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66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1051"/>
        <w:gridCol w:w="7130"/>
        <w:gridCol w:w="1115"/>
        <w:gridCol w:w="324"/>
      </w:tblGrid>
      <w:tr w:rsidR="005854DB" w:rsidRPr="007D707C" w14:paraId="0D42CBDE" w14:textId="77777777" w:rsidTr="00C139CE">
        <w:trPr>
          <w:gridAfter w:val="1"/>
          <w:wAfter w:w="324" w:type="dxa"/>
          <w:trHeight w:val="1152"/>
        </w:trPr>
        <w:tc>
          <w:tcPr>
            <w:tcW w:w="9746" w:type="dxa"/>
            <w:gridSpan w:val="4"/>
            <w:vAlign w:val="center"/>
          </w:tcPr>
          <w:p w14:paraId="7A759E32" w14:textId="163B9DC4" w:rsidR="005854DB" w:rsidRPr="007D707C" w:rsidRDefault="00000000" w:rsidP="005854DB">
            <w:pPr>
              <w:pStyle w:val="Titre"/>
            </w:pPr>
            <w:sdt>
              <w:sdtPr>
                <w:alias w:val="Titre"/>
                <w:tag w:val=""/>
                <w:id w:val="2016188051"/>
                <w:placeholder>
                  <w:docPart w:val="CE4B47390D074A8EA41B32064D916DC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15:appearance w15:val="hidden"/>
                <w:text/>
              </w:sdtPr>
              <w:sdtContent>
                <w:r w:rsidR="00E93455">
                  <w:t>Projet intergénérationnel</w:t>
                </w:r>
                <w:r w:rsidR="00A82A3A">
                  <w:t xml:space="preserve"> </w:t>
                </w:r>
                <w:r w:rsidR="00E93455">
                  <w:t>:</w:t>
                </w:r>
                <w:r w:rsidR="00A82A3A">
                  <w:t xml:space="preserve"> </w:t>
                </w:r>
                <w:r w:rsidR="00E93455">
                  <w:t xml:space="preserve"> Votre histoire, notre histoire</w:t>
                </w:r>
              </w:sdtContent>
            </w:sdt>
          </w:p>
        </w:tc>
      </w:tr>
      <w:tr w:rsidR="005854DB" w:rsidRPr="007D707C" w14:paraId="711F77DA" w14:textId="77777777" w:rsidTr="00C139CE">
        <w:trPr>
          <w:gridAfter w:val="1"/>
          <w:wAfter w:w="324" w:type="dxa"/>
          <w:trHeight w:val="144"/>
        </w:trPr>
        <w:tc>
          <w:tcPr>
            <w:tcW w:w="1501" w:type="dxa"/>
            <w:gridSpan w:val="2"/>
          </w:tcPr>
          <w:p w14:paraId="5693C61C" w14:textId="77777777" w:rsidR="005854DB" w:rsidRPr="007D707C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7130" w:type="dxa"/>
            <w:shd w:val="clear" w:color="auto" w:fill="99CB38" w:themeFill="accent1"/>
            <w:vAlign w:val="center"/>
          </w:tcPr>
          <w:p w14:paraId="7E23FE6E" w14:textId="77777777" w:rsidR="005854DB" w:rsidRPr="007D707C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  <w:tc>
          <w:tcPr>
            <w:tcW w:w="1115" w:type="dxa"/>
          </w:tcPr>
          <w:p w14:paraId="45E4AF22" w14:textId="77777777" w:rsidR="005854DB" w:rsidRPr="007D707C" w:rsidRDefault="005854DB" w:rsidP="00794847">
            <w:pPr>
              <w:spacing w:before="0" w:after="0"/>
              <w:rPr>
                <w:sz w:val="10"/>
                <w:szCs w:val="10"/>
              </w:rPr>
            </w:pPr>
          </w:p>
        </w:tc>
      </w:tr>
      <w:tr w:rsidR="005854DB" w:rsidRPr="007D707C" w14:paraId="1482ACD0" w14:textId="77777777" w:rsidTr="00C139CE">
        <w:trPr>
          <w:gridAfter w:val="1"/>
          <w:wAfter w:w="324" w:type="dxa"/>
          <w:trHeight w:val="1332"/>
        </w:trPr>
        <w:tc>
          <w:tcPr>
            <w:tcW w:w="9746" w:type="dxa"/>
            <w:gridSpan w:val="4"/>
          </w:tcPr>
          <w:sdt>
            <w:sdtPr>
              <w:alias w:val="Sous-titre"/>
              <w:tag w:val=""/>
              <w:id w:val="1073854703"/>
              <w:placeholder>
                <w:docPart w:val="00C75A838C1548F3BDF30A4BAFADA369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appearance w15:val="hidden"/>
              <w:text/>
            </w:sdtPr>
            <w:sdtContent>
              <w:p w14:paraId="5F45D17E" w14:textId="71EB5770" w:rsidR="005854DB" w:rsidRPr="007D707C" w:rsidRDefault="00E93455" w:rsidP="005854DB">
                <w:pPr>
                  <w:pStyle w:val="Sous-titre"/>
                </w:pPr>
                <w:r>
                  <w:t>Consignes et étapes du travail (45%)</w:t>
                </w:r>
              </w:p>
            </w:sdtContent>
          </w:sdt>
        </w:tc>
      </w:tr>
      <w:tr w:rsidR="005163DB" w:rsidRPr="007D707C" w14:paraId="40A89367" w14:textId="77777777" w:rsidTr="00C139CE">
        <w:tc>
          <w:tcPr>
            <w:tcW w:w="450" w:type="dxa"/>
          </w:tcPr>
          <w:p w14:paraId="41B7E51F" w14:textId="77777777" w:rsidR="005163DB" w:rsidRPr="00BA2964" w:rsidRDefault="005163DB" w:rsidP="00C139CE">
            <w:pPr>
              <w:spacing w:before="0" w:after="160" w:line="259" w:lineRule="auto"/>
              <w:rPr>
                <w:rFonts w:ascii="Segoe UI Symbol" w:eastAsia="Segoe UI Symbol" w:hAnsi="Segoe UI Symbol" w:cs="Segoe UI Symbol"/>
                <w:lang w:val="fr-CA" w:bidi="fr-FR"/>
              </w:rPr>
            </w:pPr>
          </w:p>
        </w:tc>
        <w:tc>
          <w:tcPr>
            <w:tcW w:w="9620" w:type="dxa"/>
            <w:gridSpan w:val="4"/>
          </w:tcPr>
          <w:p w14:paraId="46DDA8FC" w14:textId="77777777" w:rsidR="005163DB" w:rsidRDefault="005163DB" w:rsidP="005163DB">
            <w:pPr>
              <w:pStyle w:val="Listenumros"/>
              <w:numPr>
                <w:ilvl w:val="0"/>
                <w:numId w:val="0"/>
              </w:numPr>
            </w:pPr>
          </w:p>
        </w:tc>
      </w:tr>
    </w:tbl>
    <w:p w14:paraId="094FEC76" w14:textId="77777777" w:rsidR="00C14A41" w:rsidRPr="002825DA" w:rsidRDefault="00C14A41" w:rsidP="00C14A41">
      <w:pPr>
        <w:rPr>
          <w:color w:val="auto"/>
          <w:lang w:val="fr-CA"/>
        </w:rPr>
      </w:pPr>
      <w:r w:rsidRPr="2FFA3E0B">
        <w:rPr>
          <w:color w:val="auto"/>
          <w:lang w:val="fr-CA"/>
        </w:rPr>
        <w:t>Dans ce projet</w:t>
      </w:r>
      <w:commentRangeStart w:id="0"/>
      <w:r w:rsidRPr="2FFA3E0B">
        <w:rPr>
          <w:color w:val="auto"/>
          <w:lang w:val="fr-CA"/>
        </w:rPr>
        <w:t>,</w:t>
      </w:r>
      <w:commentRangeEnd w:id="0"/>
      <w:r>
        <w:commentReference w:id="0"/>
      </w:r>
      <w:r w:rsidRPr="2FFA3E0B">
        <w:rPr>
          <w:color w:val="auto"/>
          <w:lang w:val="fr-CA"/>
        </w:rPr>
        <w:t xml:space="preserve"> vous serez appelé·e à </w:t>
      </w:r>
      <w:r w:rsidRPr="2FFA3E0B">
        <w:rPr>
          <w:b/>
          <w:bCs/>
          <w:color w:val="auto"/>
          <w:lang w:val="fr-CA"/>
        </w:rPr>
        <w:t xml:space="preserve">découvrir un événement de l’histoire du </w:t>
      </w:r>
      <w:commentRangeStart w:id="1"/>
      <w:commentRangeStart w:id="2"/>
      <w:r w:rsidRPr="2FFA3E0B">
        <w:rPr>
          <w:b/>
          <w:bCs/>
          <w:color w:val="auto"/>
          <w:lang w:val="fr-CA"/>
        </w:rPr>
        <w:t>Québec</w:t>
      </w:r>
      <w:commentRangeEnd w:id="1"/>
      <w:r>
        <w:commentReference w:id="1"/>
      </w:r>
      <w:commentRangeEnd w:id="2"/>
      <w:r w:rsidR="00E937D4">
        <w:rPr>
          <w:rStyle w:val="Marquedecommentaire"/>
        </w:rPr>
        <w:commentReference w:id="2"/>
      </w:r>
      <w:r w:rsidRPr="2FFA3E0B">
        <w:rPr>
          <w:color w:val="auto"/>
          <w:lang w:val="fr-CA"/>
        </w:rPr>
        <w:t xml:space="preserve"> à travers le </w:t>
      </w:r>
      <w:r w:rsidRPr="2FFA3E0B">
        <w:rPr>
          <w:b/>
          <w:bCs/>
          <w:color w:val="auto"/>
          <w:lang w:val="fr-CA"/>
        </w:rPr>
        <w:t>témoignage d’une personne aînée</w:t>
      </w:r>
      <w:r w:rsidRPr="2FFA3E0B">
        <w:rPr>
          <w:color w:val="auto"/>
          <w:lang w:val="fr-CA"/>
        </w:rPr>
        <w:t xml:space="preserve"> qui a été témoin ou actrice de cette période.</w:t>
      </w:r>
    </w:p>
    <w:p w14:paraId="5A2F2B74" w14:textId="77777777" w:rsidR="00C14A41" w:rsidRPr="002825DA" w:rsidRDefault="00C14A41" w:rsidP="00C14A41">
      <w:pPr>
        <w:rPr>
          <w:color w:val="auto"/>
          <w:lang w:val="fr-CA"/>
        </w:rPr>
      </w:pPr>
      <w:r w:rsidRPr="002825DA">
        <w:rPr>
          <w:color w:val="auto"/>
          <w:lang w:val="fr-CA"/>
        </w:rPr>
        <w:t>Vous réaliserez :</w:t>
      </w:r>
    </w:p>
    <w:p w14:paraId="5EA2F102" w14:textId="4C675CE5" w:rsidR="00C14A41" w:rsidRPr="002825DA" w:rsidRDefault="00C14A41" w:rsidP="00C14A41">
      <w:pPr>
        <w:pStyle w:val="Paragraphedeliste"/>
        <w:numPr>
          <w:ilvl w:val="0"/>
          <w:numId w:val="64"/>
        </w:numPr>
        <w:spacing w:before="0" w:after="160" w:line="279" w:lineRule="auto"/>
        <w:rPr>
          <w:color w:val="auto"/>
          <w:lang w:val="fr-CA"/>
        </w:rPr>
      </w:pPr>
      <w:proofErr w:type="gramStart"/>
      <w:r w:rsidRPr="2FFA3E0B">
        <w:rPr>
          <w:color w:val="auto"/>
          <w:lang w:val="fr-CA"/>
        </w:rPr>
        <w:t>une</w:t>
      </w:r>
      <w:proofErr w:type="gramEnd"/>
      <w:r w:rsidRPr="2FFA3E0B">
        <w:rPr>
          <w:color w:val="auto"/>
          <w:lang w:val="fr-CA"/>
        </w:rPr>
        <w:t xml:space="preserve"> </w:t>
      </w:r>
      <w:r w:rsidRPr="2FFA3E0B">
        <w:rPr>
          <w:b/>
          <w:bCs/>
          <w:color w:val="auto"/>
          <w:lang w:val="fr-CA"/>
        </w:rPr>
        <w:t xml:space="preserve">recherche historique </w:t>
      </w:r>
      <w:r w:rsidR="007E0FF4">
        <w:rPr>
          <w:b/>
          <w:bCs/>
          <w:color w:val="auto"/>
          <w:lang w:val="fr-CA"/>
        </w:rPr>
        <w:t xml:space="preserve">documentaire </w:t>
      </w:r>
      <w:r w:rsidRPr="2FFA3E0B">
        <w:rPr>
          <w:b/>
          <w:bCs/>
          <w:color w:val="auto"/>
          <w:lang w:val="fr-CA"/>
        </w:rPr>
        <w:t>accessible</w:t>
      </w:r>
      <w:r w:rsidRPr="2FFA3E0B">
        <w:rPr>
          <w:color w:val="auto"/>
          <w:lang w:val="fr-CA"/>
        </w:rPr>
        <w:t>,</w:t>
      </w:r>
    </w:p>
    <w:p w14:paraId="2C04BAD6" w14:textId="77777777" w:rsidR="00C14A41" w:rsidRPr="002825DA" w:rsidRDefault="00C14A41" w:rsidP="00C14A41">
      <w:pPr>
        <w:pStyle w:val="Paragraphedeliste"/>
        <w:numPr>
          <w:ilvl w:val="0"/>
          <w:numId w:val="64"/>
        </w:numPr>
        <w:spacing w:before="0" w:after="160" w:line="279" w:lineRule="auto"/>
        <w:rPr>
          <w:color w:val="auto"/>
          <w:lang w:val="fr-CA"/>
        </w:rPr>
      </w:pPr>
      <w:proofErr w:type="gramStart"/>
      <w:r w:rsidRPr="002825DA">
        <w:rPr>
          <w:color w:val="auto"/>
          <w:lang w:val="fr-CA"/>
        </w:rPr>
        <w:t>une</w:t>
      </w:r>
      <w:proofErr w:type="gramEnd"/>
      <w:r w:rsidRPr="002825DA">
        <w:rPr>
          <w:color w:val="auto"/>
          <w:lang w:val="fr-CA"/>
        </w:rPr>
        <w:t xml:space="preserve"> </w:t>
      </w:r>
      <w:r w:rsidRPr="002825DA">
        <w:rPr>
          <w:b/>
          <w:bCs/>
          <w:color w:val="auto"/>
          <w:lang w:val="fr-CA"/>
        </w:rPr>
        <w:t>entrevue filmée</w:t>
      </w:r>
      <w:r w:rsidRPr="002825DA">
        <w:rPr>
          <w:color w:val="auto"/>
          <w:lang w:val="fr-CA"/>
        </w:rPr>
        <w:t>,</w:t>
      </w:r>
    </w:p>
    <w:p w14:paraId="4C8066CD" w14:textId="77777777" w:rsidR="00C14A41" w:rsidRPr="002825DA" w:rsidRDefault="00C14A41" w:rsidP="00C14A41">
      <w:pPr>
        <w:pStyle w:val="Paragraphedeliste"/>
        <w:numPr>
          <w:ilvl w:val="0"/>
          <w:numId w:val="64"/>
        </w:numPr>
        <w:spacing w:before="0" w:after="160" w:line="279" w:lineRule="auto"/>
        <w:rPr>
          <w:color w:val="auto"/>
          <w:lang w:val="fr-CA"/>
        </w:rPr>
      </w:pPr>
      <w:proofErr w:type="gramStart"/>
      <w:r w:rsidRPr="002825DA">
        <w:rPr>
          <w:color w:val="auto"/>
          <w:lang w:val="fr-CA"/>
        </w:rPr>
        <w:t>une</w:t>
      </w:r>
      <w:proofErr w:type="gramEnd"/>
      <w:r w:rsidRPr="002825DA">
        <w:rPr>
          <w:color w:val="auto"/>
          <w:lang w:val="fr-CA"/>
        </w:rPr>
        <w:t xml:space="preserve"> </w:t>
      </w:r>
      <w:r w:rsidRPr="002825DA">
        <w:rPr>
          <w:b/>
          <w:bCs/>
          <w:color w:val="auto"/>
          <w:lang w:val="fr-CA"/>
        </w:rPr>
        <w:t>analyse réflexive</w:t>
      </w:r>
      <w:r w:rsidRPr="002825DA">
        <w:rPr>
          <w:color w:val="auto"/>
          <w:lang w:val="fr-CA"/>
        </w:rPr>
        <w:t xml:space="preserve"> qui met en relation l’histoire apprise et l’histoire vécue.</w:t>
      </w:r>
    </w:p>
    <w:p w14:paraId="3328D3BA" w14:textId="09E3E3D8" w:rsidR="00685B4E" w:rsidRPr="007D707C" w:rsidRDefault="00AA7225" w:rsidP="00685B4E">
      <w:pPr>
        <w:pStyle w:val="Titre1"/>
      </w:pPr>
      <w:r>
        <w:t>Objectifs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450"/>
        <w:gridCol w:w="9170"/>
      </w:tblGrid>
      <w:tr w:rsidR="00FF3930" w:rsidRPr="007D707C" w14:paraId="114A0FFC" w14:textId="77777777" w:rsidTr="2FFA3E0B">
        <w:trPr>
          <w:trHeight w:val="297"/>
        </w:trPr>
        <w:tc>
          <w:tcPr>
            <w:tcW w:w="450" w:type="dxa"/>
          </w:tcPr>
          <w:p w14:paraId="404F570B" w14:textId="27F7D316" w:rsidR="00FF3930" w:rsidRPr="007D707C" w:rsidRDefault="00FF3930" w:rsidP="00FF3930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608DCECB" w14:textId="75CE418B" w:rsidR="00965ACD" w:rsidRPr="00965ACD" w:rsidRDefault="00965ACD" w:rsidP="00965ACD">
            <w:pPr>
              <w:rPr>
                <w:lang w:val="fr-CA"/>
              </w:rPr>
            </w:pPr>
            <w:r w:rsidRPr="002825DA">
              <w:rPr>
                <w:color w:val="auto"/>
                <w:lang w:val="fr-CA"/>
              </w:rPr>
              <w:t>À la fin de ce projet, vous serez en mesure de :</w:t>
            </w:r>
          </w:p>
          <w:p w14:paraId="3ECB1DFC" w14:textId="2E828750" w:rsidR="00FF3930" w:rsidRPr="007D707C" w:rsidRDefault="00FF3930" w:rsidP="00FF3930">
            <w:pPr>
              <w:pStyle w:val="Listenumros"/>
              <w:numPr>
                <w:ilvl w:val="0"/>
                <w:numId w:val="6"/>
              </w:numPr>
            </w:pPr>
            <w:proofErr w:type="gramStart"/>
            <w:r w:rsidRPr="00EE0016">
              <w:rPr>
                <w:color w:val="auto"/>
                <w:lang w:val="fr-CA"/>
              </w:rPr>
              <w:t>mieux</w:t>
            </w:r>
            <w:proofErr w:type="gramEnd"/>
            <w:r w:rsidRPr="00EE0016">
              <w:rPr>
                <w:color w:val="auto"/>
                <w:lang w:val="fr-CA"/>
              </w:rPr>
              <w:t xml:space="preserve"> comprendre un événement marquant de l’histoire du Québec ;</w:t>
            </w:r>
          </w:p>
        </w:tc>
      </w:tr>
      <w:tr w:rsidR="00FF3930" w:rsidRPr="007D707C" w14:paraId="0814A6E9" w14:textId="77777777" w:rsidTr="2FFA3E0B">
        <w:tc>
          <w:tcPr>
            <w:tcW w:w="450" w:type="dxa"/>
          </w:tcPr>
          <w:p w14:paraId="6153FC4E" w14:textId="43E3F59E" w:rsidR="00FF3930" w:rsidRPr="007D707C" w:rsidRDefault="00FF3930" w:rsidP="00FF3930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6E031A4B" w14:textId="0857DAE9" w:rsidR="00FF3930" w:rsidRPr="007D707C" w:rsidRDefault="00FF3930" w:rsidP="00FF3930">
            <w:pPr>
              <w:pStyle w:val="Listenumros"/>
            </w:pPr>
            <w:proofErr w:type="gramStart"/>
            <w:r w:rsidRPr="00EE0016">
              <w:rPr>
                <w:color w:val="auto"/>
                <w:lang w:val="fr-CA"/>
              </w:rPr>
              <w:t>découvrir</w:t>
            </w:r>
            <w:proofErr w:type="gramEnd"/>
            <w:r w:rsidRPr="00EE0016">
              <w:rPr>
                <w:color w:val="auto"/>
                <w:lang w:val="fr-CA"/>
              </w:rPr>
              <w:t xml:space="preserve"> comment on peut étudier le passé à partir de témoignages ;</w:t>
            </w:r>
          </w:p>
        </w:tc>
      </w:tr>
      <w:tr w:rsidR="00FF3930" w:rsidRPr="007D707C" w14:paraId="1DBA33A0" w14:textId="77777777" w:rsidTr="2FFA3E0B">
        <w:tc>
          <w:tcPr>
            <w:tcW w:w="450" w:type="dxa"/>
          </w:tcPr>
          <w:p w14:paraId="1B53EF45" w14:textId="37655FA4" w:rsidR="00FF3930" w:rsidRPr="007D707C" w:rsidRDefault="00FF3930" w:rsidP="00FF3930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7E0EED80" w14:textId="1D02D852" w:rsidR="00FF3930" w:rsidRPr="007D707C" w:rsidRDefault="00FF3930" w:rsidP="00FF3930">
            <w:pPr>
              <w:pStyle w:val="Listenumros"/>
            </w:pPr>
            <w:proofErr w:type="gramStart"/>
            <w:r w:rsidRPr="00EE0016">
              <w:rPr>
                <w:color w:val="auto"/>
                <w:lang w:val="fr-CA"/>
              </w:rPr>
              <w:t>établir</w:t>
            </w:r>
            <w:proofErr w:type="gramEnd"/>
            <w:r w:rsidRPr="00EE0016">
              <w:rPr>
                <w:color w:val="auto"/>
                <w:lang w:val="fr-CA"/>
              </w:rPr>
              <w:t xml:space="preserve"> des liens entre l’histoire collective et l’expérience personnelle ;</w:t>
            </w:r>
          </w:p>
        </w:tc>
      </w:tr>
      <w:tr w:rsidR="00FF3930" w:rsidRPr="007D707C" w14:paraId="7693B5A9" w14:textId="77777777" w:rsidTr="2FFA3E0B">
        <w:tc>
          <w:tcPr>
            <w:tcW w:w="450" w:type="dxa"/>
          </w:tcPr>
          <w:p w14:paraId="0B5B38CD" w14:textId="40A50AFD" w:rsidR="00FF3930" w:rsidRPr="007D707C" w:rsidRDefault="00FF3930" w:rsidP="00FF3930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459EC260" w14:textId="364EEB1E" w:rsidR="00FF3930" w:rsidRPr="007D707C" w:rsidRDefault="7CCC3507" w:rsidP="00FF3930">
            <w:pPr>
              <w:pStyle w:val="Listenumros"/>
            </w:pPr>
            <w:proofErr w:type="gramStart"/>
            <w:r w:rsidRPr="2FFA3E0B">
              <w:rPr>
                <w:color w:val="auto"/>
                <w:lang w:val="fr-CA"/>
              </w:rPr>
              <w:t>développer</w:t>
            </w:r>
            <w:proofErr w:type="gramEnd"/>
            <w:r w:rsidRPr="2FFA3E0B">
              <w:rPr>
                <w:color w:val="auto"/>
                <w:lang w:val="fr-CA"/>
              </w:rPr>
              <w:t xml:space="preserve"> une réflexion critique et </w:t>
            </w:r>
            <w:commentRangeStart w:id="3"/>
            <w:r w:rsidRPr="2FFA3E0B">
              <w:rPr>
                <w:color w:val="auto"/>
                <w:lang w:val="fr-CA"/>
              </w:rPr>
              <w:t>humaine</w:t>
            </w:r>
            <w:commentRangeEnd w:id="3"/>
            <w:r w:rsidR="00FF3930">
              <w:commentReference w:id="3"/>
            </w:r>
            <w:r w:rsidRPr="2FFA3E0B">
              <w:rPr>
                <w:color w:val="auto"/>
                <w:lang w:val="fr-CA"/>
              </w:rPr>
              <w:t xml:space="preserve"> sur la mémoire du passé ;</w:t>
            </w:r>
          </w:p>
        </w:tc>
      </w:tr>
      <w:tr w:rsidR="00FF3930" w:rsidRPr="007D707C" w14:paraId="0C776257" w14:textId="77777777" w:rsidTr="2FFA3E0B">
        <w:tc>
          <w:tcPr>
            <w:tcW w:w="450" w:type="dxa"/>
          </w:tcPr>
          <w:p w14:paraId="1BAD1DF7" w14:textId="7B1AA301" w:rsidR="00FF3930" w:rsidRPr="007D707C" w:rsidRDefault="00FF3930" w:rsidP="00FF3930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5B635316" w14:textId="4179EE22" w:rsidR="00FF3930" w:rsidRPr="007D707C" w:rsidRDefault="00FF3930" w:rsidP="00FF3930">
            <w:pPr>
              <w:pStyle w:val="Listenumros"/>
            </w:pPr>
            <w:proofErr w:type="gramStart"/>
            <w:r w:rsidRPr="00EE0016">
              <w:rPr>
                <w:color w:val="auto"/>
                <w:lang w:val="fr-CA"/>
              </w:rPr>
              <w:t>reconnaître</w:t>
            </w:r>
            <w:proofErr w:type="gramEnd"/>
            <w:r w:rsidRPr="00EE0016">
              <w:rPr>
                <w:color w:val="auto"/>
                <w:lang w:val="fr-CA"/>
              </w:rPr>
              <w:t xml:space="preserve"> l’importance de la transmission intergénérationnelle.</w:t>
            </w:r>
          </w:p>
        </w:tc>
      </w:tr>
      <w:tr w:rsidR="00A67285" w:rsidRPr="007D707C" w14:paraId="39152E7F" w14:textId="77777777" w:rsidTr="2FFA3E0B">
        <w:tc>
          <w:tcPr>
            <w:tcW w:w="450" w:type="dxa"/>
          </w:tcPr>
          <w:p w14:paraId="5B0453EF" w14:textId="77777777" w:rsidR="00A67285" w:rsidRPr="00504221" w:rsidRDefault="00A67285" w:rsidP="00784AB5">
            <w:pPr>
              <w:pStyle w:val="Casecocher"/>
              <w:rPr>
                <w:lang w:val="fr-CA"/>
              </w:rPr>
            </w:pPr>
          </w:p>
        </w:tc>
        <w:tc>
          <w:tcPr>
            <w:tcW w:w="450" w:type="dxa"/>
          </w:tcPr>
          <w:p w14:paraId="5014D7BB" w14:textId="2390006A" w:rsidR="00A67285" w:rsidRPr="007D707C" w:rsidRDefault="00A67285" w:rsidP="00784AB5">
            <w:pPr>
              <w:pStyle w:val="Casecocher"/>
            </w:pPr>
          </w:p>
        </w:tc>
        <w:tc>
          <w:tcPr>
            <w:tcW w:w="9170" w:type="dxa"/>
          </w:tcPr>
          <w:p w14:paraId="4AA50DF4" w14:textId="67E72CB6" w:rsidR="00A67285" w:rsidRPr="007D707C" w:rsidRDefault="00A67285" w:rsidP="00B51BB7">
            <w:pPr>
              <w:pStyle w:val="Listenumros2"/>
              <w:numPr>
                <w:ilvl w:val="0"/>
                <w:numId w:val="0"/>
              </w:numPr>
            </w:pPr>
          </w:p>
        </w:tc>
      </w:tr>
    </w:tbl>
    <w:p w14:paraId="5F29E303" w14:textId="5BAAEDA4" w:rsidR="00504221" w:rsidRPr="002825DA" w:rsidRDefault="00717749" w:rsidP="1B5B4FB3">
      <w:pPr>
        <w:pStyle w:val="Titre2"/>
        <w:rPr>
          <w:color w:val="63A537" w:themeColor="accent2"/>
          <w:lang w:val="fr-CA"/>
        </w:rPr>
      </w:pPr>
      <w:r>
        <w:rPr>
          <w:color w:val="63A537" w:themeColor="accent2"/>
          <w:lang w:val="fr-CA"/>
        </w:rPr>
        <w:t xml:space="preserve">Petits rappels ! </w:t>
      </w:r>
    </w:p>
    <w:p w14:paraId="64F6E066" w14:textId="11F4FD3E" w:rsidR="00504221" w:rsidRPr="002825DA" w:rsidRDefault="00504221" w:rsidP="00504221">
      <w:pPr>
        <w:pStyle w:val="Paragraphedeliste"/>
        <w:numPr>
          <w:ilvl w:val="0"/>
          <w:numId w:val="65"/>
        </w:numPr>
        <w:spacing w:before="0" w:after="160" w:line="279" w:lineRule="auto"/>
        <w:rPr>
          <w:color w:val="auto"/>
          <w:lang w:val="fr-CA"/>
        </w:rPr>
      </w:pPr>
      <w:r w:rsidRPr="2FFA3E0B">
        <w:rPr>
          <w:color w:val="auto"/>
          <w:lang w:val="fr-CA"/>
        </w:rPr>
        <w:t xml:space="preserve">Travail réalisé </w:t>
      </w:r>
      <w:r w:rsidR="00717749">
        <w:rPr>
          <w:color w:val="auto"/>
          <w:lang w:val="fr-CA"/>
        </w:rPr>
        <w:t xml:space="preserve">au maximum </w:t>
      </w:r>
      <w:r w:rsidRPr="2FFA3E0B">
        <w:rPr>
          <w:b/>
          <w:bCs/>
          <w:color w:val="auto"/>
          <w:lang w:val="fr-CA"/>
        </w:rPr>
        <w:t xml:space="preserve">en équipe de quatre </w:t>
      </w:r>
      <w:commentRangeStart w:id="4"/>
      <w:commentRangeStart w:id="5"/>
      <w:r w:rsidRPr="2FFA3E0B">
        <w:rPr>
          <w:b/>
          <w:bCs/>
          <w:color w:val="auto"/>
          <w:lang w:val="fr-CA"/>
        </w:rPr>
        <w:t>personnes</w:t>
      </w:r>
      <w:commentRangeEnd w:id="4"/>
      <w:r w:rsidR="00154095">
        <w:rPr>
          <w:rStyle w:val="Marquedecommentaire"/>
        </w:rPr>
        <w:commentReference w:id="4"/>
      </w:r>
      <w:commentRangeEnd w:id="5"/>
      <w:r w:rsidR="00154095">
        <w:rPr>
          <w:rStyle w:val="Marquedecommentaire"/>
        </w:rPr>
        <w:commentReference w:id="5"/>
      </w:r>
    </w:p>
    <w:p w14:paraId="6E0BA1FD" w14:textId="77777777" w:rsidR="00504221" w:rsidRPr="002825DA" w:rsidRDefault="00504221" w:rsidP="00504221">
      <w:pPr>
        <w:pStyle w:val="Paragraphedeliste"/>
        <w:numPr>
          <w:ilvl w:val="0"/>
          <w:numId w:val="65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Toutes les étapes doivent être respectées</w:t>
      </w:r>
    </w:p>
    <w:p w14:paraId="4F524731" w14:textId="77777777" w:rsidR="00504221" w:rsidRPr="002825DA" w:rsidRDefault="00504221" w:rsidP="00504221">
      <w:pPr>
        <w:pStyle w:val="Paragraphedeliste"/>
        <w:numPr>
          <w:ilvl w:val="0"/>
          <w:numId w:val="65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 xml:space="preserve">L’entrevue doit obligatoirement être </w:t>
      </w:r>
      <w:r w:rsidRPr="002825DA">
        <w:rPr>
          <w:b/>
          <w:bCs/>
          <w:color w:val="auto"/>
          <w:lang w:val="fr-CA"/>
        </w:rPr>
        <w:t>filmée</w:t>
      </w:r>
      <w:r w:rsidRPr="002825DA">
        <w:rPr>
          <w:color w:val="auto"/>
          <w:lang w:val="fr-CA"/>
        </w:rPr>
        <w:t xml:space="preserve"> (cellulaire accepté)</w:t>
      </w:r>
    </w:p>
    <w:p w14:paraId="4412A67C" w14:textId="77777777" w:rsidR="00C139CE" w:rsidRPr="007D707C" w:rsidRDefault="00C139CE" w:rsidP="00C139CE">
      <w:pPr>
        <w:pStyle w:val="Titre1"/>
      </w:pPr>
      <w:r>
        <w:t>Étapes du projet (Calendrier de la session)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9170"/>
        <w:gridCol w:w="450"/>
      </w:tblGrid>
      <w:tr w:rsidR="00C139CE" w:rsidRPr="007D707C" w14:paraId="2DBA19EF" w14:textId="77777777" w:rsidTr="2FFA3E0B">
        <w:trPr>
          <w:trHeight w:val="297"/>
        </w:trPr>
        <w:tc>
          <w:tcPr>
            <w:tcW w:w="450" w:type="dxa"/>
          </w:tcPr>
          <w:p w14:paraId="1A89C4FB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3256942C" w14:textId="77777777" w:rsidR="00C139CE" w:rsidRPr="00C139CE" w:rsidRDefault="00C139CE" w:rsidP="00761252">
            <w:pPr>
              <w:pStyle w:val="Listenumros"/>
              <w:numPr>
                <w:ilvl w:val="0"/>
                <w:numId w:val="11"/>
              </w:numPr>
              <w:rPr>
                <w:b/>
                <w:bCs/>
                <w:color w:val="63A537" w:themeColor="accent2"/>
              </w:rPr>
            </w:pPr>
            <w:r w:rsidRPr="00C139CE">
              <w:rPr>
                <w:b/>
                <w:bCs/>
                <w:color w:val="63A537" w:themeColor="accent2"/>
              </w:rPr>
              <w:t>Semaine 1 </w:t>
            </w:r>
          </w:p>
          <w:p w14:paraId="3E7F1E4C" w14:textId="77777777" w:rsidR="00C139CE" w:rsidRPr="007D707C" w:rsidRDefault="00000000" w:rsidP="00641C77">
            <w:pPr>
              <w:pStyle w:val="Listenumros2"/>
              <w:ind w:left="853"/>
            </w:pPr>
            <w:sdt>
              <w:sdtPr>
                <w:id w:val="-1842698003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Prendre connaissance des consignes et des étapes du projet </w:t>
            </w:r>
          </w:p>
        </w:tc>
      </w:tr>
      <w:tr w:rsidR="00C139CE" w:rsidRPr="007D707C" w14:paraId="1F6EFB19" w14:textId="77777777" w:rsidTr="2FFA3E0B">
        <w:tc>
          <w:tcPr>
            <w:tcW w:w="450" w:type="dxa"/>
          </w:tcPr>
          <w:p w14:paraId="5781B4DF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2604C10E" w14:textId="59CDC06A" w:rsidR="00C139CE" w:rsidRPr="007D707C" w:rsidRDefault="00000000" w:rsidP="00641C77">
            <w:pPr>
              <w:pStyle w:val="Listenumros2"/>
              <w:ind w:left="853"/>
            </w:pPr>
            <w:sdt>
              <w:sdtPr>
                <w:id w:val="-1195608043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</w:t>
            </w:r>
            <w:r w:rsidR="00154095">
              <w:t xml:space="preserve">Former </w:t>
            </w:r>
            <w:r w:rsidR="00E01AB3">
              <w:t>une équipe</w:t>
            </w:r>
            <w:r w:rsidR="00C139CE">
              <w:t xml:space="preserve"> de quatre personnes </w:t>
            </w:r>
          </w:p>
        </w:tc>
      </w:tr>
      <w:tr w:rsidR="00C139CE" w:rsidRPr="007D707C" w14:paraId="5F419AEF" w14:textId="77777777" w:rsidTr="2FFA3E0B">
        <w:trPr>
          <w:gridAfter w:val="1"/>
          <w:wAfter w:w="450" w:type="dxa"/>
        </w:trPr>
        <w:tc>
          <w:tcPr>
            <w:tcW w:w="450" w:type="dxa"/>
          </w:tcPr>
          <w:p w14:paraId="7FA3ACB8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170" w:type="dxa"/>
          </w:tcPr>
          <w:p w14:paraId="4526095A" w14:textId="0E9A0D71" w:rsidR="00C139CE" w:rsidRPr="007D707C" w:rsidRDefault="00000000" w:rsidP="00641C77">
            <w:pPr>
              <w:pStyle w:val="Listenumros2"/>
              <w:ind w:left="853" w:hanging="407"/>
            </w:pPr>
            <w:sdt>
              <w:sdtPr>
                <w:id w:val="-1629930718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</w:t>
            </w:r>
            <w:r w:rsidR="00D93086">
              <w:t>Discuter en équipe et c</w:t>
            </w:r>
            <w:r w:rsidR="00C139CE">
              <w:t xml:space="preserve">hoisir trois thématiques </w:t>
            </w:r>
            <w:r w:rsidR="00D93086">
              <w:t>parmi</w:t>
            </w:r>
            <w:r w:rsidR="00C139CE">
              <w:t xml:space="preserve"> celles disponibles</w:t>
            </w:r>
          </w:p>
        </w:tc>
      </w:tr>
      <w:tr w:rsidR="00C139CE" w:rsidRPr="007D707C" w14:paraId="6C6DD797" w14:textId="77777777" w:rsidTr="2FFA3E0B">
        <w:tc>
          <w:tcPr>
            <w:tcW w:w="450" w:type="dxa"/>
          </w:tcPr>
          <w:p w14:paraId="72E1A979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562F8150" w14:textId="77777777" w:rsidR="00C139CE" w:rsidRPr="00A96645" w:rsidRDefault="00C139CE" w:rsidP="00641C77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2</w:t>
            </w:r>
          </w:p>
          <w:p w14:paraId="7780CBBA" w14:textId="77777777" w:rsidR="00C139CE" w:rsidRDefault="00000000" w:rsidP="00641C77">
            <w:pPr>
              <w:pStyle w:val="Listenumros2"/>
              <w:ind w:left="853"/>
            </w:pPr>
            <w:sdt>
              <w:sdtPr>
                <w:id w:val="751549166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Choix officiel de la thématique</w:t>
            </w:r>
          </w:p>
          <w:p w14:paraId="4800F3C3" w14:textId="2124114F" w:rsidR="0066384C" w:rsidRDefault="00000000" w:rsidP="00641C77">
            <w:pPr>
              <w:pStyle w:val="Listenumros2"/>
              <w:ind w:left="853"/>
            </w:pPr>
            <w:sdt>
              <w:sdtPr>
                <w:id w:val="-1884475803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6384C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66384C">
              <w:t xml:space="preserve"> Présentation du plan de travail pour la recherche documentaire en classe par la personne enseignante</w:t>
            </w:r>
          </w:p>
          <w:p w14:paraId="23148D77" w14:textId="10A06BC8" w:rsidR="00C139CE" w:rsidRDefault="00000000" w:rsidP="00641C77">
            <w:pPr>
              <w:pStyle w:val="Listenumros2"/>
              <w:ind w:left="853"/>
            </w:pPr>
            <w:sdt>
              <w:sdtPr>
                <w:id w:val="-2045905646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807CD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Début de la recherche documentaire</w:t>
            </w:r>
          </w:p>
          <w:p w14:paraId="69A2C619" w14:textId="77777777" w:rsidR="00C139CE" w:rsidRDefault="00000000" w:rsidP="00641C77">
            <w:pPr>
              <w:pStyle w:val="Listenumros2"/>
              <w:ind w:left="853"/>
            </w:pPr>
            <w:sdt>
              <w:sdtPr>
                <w:id w:val="-360592715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Division des </w:t>
            </w:r>
            <w:commentRangeStart w:id="7"/>
            <w:r w:rsidR="00C139CE">
              <w:t>tâches</w:t>
            </w:r>
            <w:commentRangeEnd w:id="7"/>
            <w:r w:rsidR="00270001">
              <w:commentReference w:id="7"/>
            </w:r>
            <w:r w:rsidR="00C139CE">
              <w:t xml:space="preserve"> entre les membres de l’équipe</w:t>
            </w:r>
            <w:r w:rsidR="00D93086">
              <w:t> :</w:t>
            </w:r>
          </w:p>
          <w:p w14:paraId="6683E179" w14:textId="74D3BDCD" w:rsidR="00D93086" w:rsidRPr="007D707C" w:rsidRDefault="0066384C" w:rsidP="00D93086">
            <w:pPr>
              <w:pStyle w:val="Listenumros2"/>
              <w:numPr>
                <w:ilvl w:val="0"/>
                <w:numId w:val="73"/>
              </w:numPr>
            </w:pPr>
            <w:r>
              <w:rPr>
                <w:rFonts w:ascii="Segoe UI Symbol" w:eastAsia="Segoe UI Symbol" w:hAnsi="Segoe UI Symbol" w:cs="Segoe UI Symbol"/>
                <w:lang w:bidi="fr-FR"/>
              </w:rPr>
              <w:t>Indiquer les tâches à faire avec un tableau = tâches + nom du membre de l’équipe</w:t>
            </w:r>
          </w:p>
        </w:tc>
      </w:tr>
      <w:tr w:rsidR="00C139CE" w:rsidRPr="007D707C" w14:paraId="7D426FCA" w14:textId="77777777" w:rsidTr="2FFA3E0B">
        <w:tc>
          <w:tcPr>
            <w:tcW w:w="450" w:type="dxa"/>
          </w:tcPr>
          <w:p w14:paraId="4CF4A6A1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60A9422E" w14:textId="77777777" w:rsidR="00C139CE" w:rsidRPr="00A96645" w:rsidRDefault="00C139CE" w:rsidP="00641C77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3</w:t>
            </w:r>
          </w:p>
          <w:p w14:paraId="585CDACB" w14:textId="3F4E9537" w:rsidR="00C139CE" w:rsidRPr="007D707C" w:rsidRDefault="00000000" w:rsidP="00641C77">
            <w:pPr>
              <w:pStyle w:val="Listenumros2"/>
              <w:ind w:left="853"/>
            </w:pPr>
            <w:sdt>
              <w:sdtPr>
                <w:id w:val="-1534344332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</w:t>
            </w:r>
            <w:r w:rsidR="00FE6ABA">
              <w:t>Évaluation</w:t>
            </w:r>
            <w:r w:rsidR="00C139CE">
              <w:t xml:space="preserve"> formative </w:t>
            </w:r>
            <w:r w:rsidR="4325BFF7">
              <w:t xml:space="preserve">du plan </w:t>
            </w:r>
            <w:r w:rsidR="00C139CE">
              <w:t xml:space="preserve">en classe </w:t>
            </w:r>
            <w:r w:rsidR="0092300E">
              <w:t xml:space="preserve">par la personne enseignante </w:t>
            </w:r>
          </w:p>
        </w:tc>
      </w:tr>
      <w:tr w:rsidR="00C139CE" w:rsidRPr="007D707C" w14:paraId="0CFEAF0D" w14:textId="77777777" w:rsidTr="2FFA3E0B">
        <w:tc>
          <w:tcPr>
            <w:tcW w:w="450" w:type="dxa"/>
          </w:tcPr>
          <w:p w14:paraId="78C7949C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1B9D2B2C" w14:textId="77777777" w:rsidR="00C139CE" w:rsidRPr="00A96645" w:rsidRDefault="00C139CE" w:rsidP="00641C77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4</w:t>
            </w:r>
          </w:p>
          <w:p w14:paraId="1AAD7F70" w14:textId="09D6DACE" w:rsidR="00C139CE" w:rsidRPr="007D707C" w:rsidRDefault="00000000" w:rsidP="00641C77">
            <w:pPr>
              <w:pStyle w:val="Listenumros2"/>
              <w:ind w:left="853"/>
            </w:pPr>
            <w:sdt>
              <w:sdtPr>
                <w:id w:val="1240129593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5E95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5C5E95">
              <w:t xml:space="preserve"> Continuer </w:t>
            </w:r>
            <w:r w:rsidR="002D0CD1">
              <w:t xml:space="preserve">le </w:t>
            </w:r>
            <w:r w:rsidR="005C5E95">
              <w:t xml:space="preserve">travail de recherche documentaire </w:t>
            </w:r>
          </w:p>
        </w:tc>
      </w:tr>
      <w:tr w:rsidR="00C139CE" w:rsidRPr="007D707C" w14:paraId="325EF3D4" w14:textId="77777777" w:rsidTr="2FFA3E0B">
        <w:tc>
          <w:tcPr>
            <w:tcW w:w="450" w:type="dxa"/>
          </w:tcPr>
          <w:p w14:paraId="218E4484" w14:textId="77777777" w:rsidR="00C139CE" w:rsidRPr="007D707C" w:rsidRDefault="00C139CE" w:rsidP="00641C77">
            <w:pPr>
              <w:pStyle w:val="Casecocher"/>
            </w:pPr>
          </w:p>
        </w:tc>
        <w:tc>
          <w:tcPr>
            <w:tcW w:w="9620" w:type="dxa"/>
            <w:gridSpan w:val="2"/>
          </w:tcPr>
          <w:p w14:paraId="69E737AB" w14:textId="77777777" w:rsidR="00C139CE" w:rsidRPr="00A96645" w:rsidRDefault="00C139CE" w:rsidP="00641C77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5</w:t>
            </w:r>
          </w:p>
          <w:p w14:paraId="5B78F3EC" w14:textId="29CEFA33" w:rsidR="005C5E95" w:rsidRDefault="00000000" w:rsidP="005C5E95">
            <w:pPr>
              <w:pStyle w:val="Listenumros2"/>
              <w:ind w:left="853"/>
            </w:pPr>
            <w:sdt>
              <w:sdtPr>
                <w:id w:val="157123361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5E95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5C5E95">
              <w:t xml:space="preserve"> Remise de la recherche documentaire (15%)</w:t>
            </w:r>
          </w:p>
          <w:p w14:paraId="42C5F2CD" w14:textId="77777777" w:rsidR="005C5E95" w:rsidRDefault="00000000" w:rsidP="005C5E95">
            <w:pPr>
              <w:pStyle w:val="Listenumros2"/>
              <w:ind w:left="853"/>
            </w:pPr>
            <w:sdt>
              <w:sdtPr>
                <w:id w:val="976113138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5E95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5C5E95">
              <w:rPr>
                <w:rFonts w:ascii="Segoe UI Symbol" w:eastAsia="Segoe UI Symbol" w:hAnsi="Segoe UI Symbol" w:cs="Segoe UI Symbol"/>
                <w:lang w:bidi="fr-FR"/>
              </w:rPr>
              <w:t xml:space="preserve"> </w:t>
            </w:r>
            <w:r w:rsidR="005C5E95" w:rsidRPr="00644E1C">
              <w:rPr>
                <w:rFonts w:eastAsia="Segoe UI Symbol" w:cstheme="minorHAnsi"/>
                <w:lang w:bidi="fr-FR"/>
              </w:rPr>
              <w:t>Début de la construction du schéma d’entrevue : répartition des tâches entre les membres de l’équipe</w:t>
            </w:r>
            <w:r w:rsidR="005C5E95">
              <w:t xml:space="preserve"> </w:t>
            </w:r>
          </w:p>
          <w:p w14:paraId="664F9268" w14:textId="689E88DC" w:rsidR="00C139CE" w:rsidRDefault="00000000" w:rsidP="005C5E95">
            <w:pPr>
              <w:pStyle w:val="Listenumros2"/>
              <w:ind w:left="853"/>
            </w:pPr>
            <w:sdt>
              <w:sdtPr>
                <w:id w:val="-1550680963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2491E17A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commentRangeStart w:id="8"/>
            <w:commentRangeStart w:id="9"/>
            <w:r w:rsidR="2491E17A">
              <w:t xml:space="preserve"> </w:t>
            </w:r>
            <w:r w:rsidR="00C139CE">
              <w:t>Jumelage avec la personne aînée</w:t>
            </w:r>
          </w:p>
          <w:p w14:paraId="15B08038" w14:textId="4AA31878" w:rsidR="00C139CE" w:rsidRDefault="00FE6ABA" w:rsidP="00641C77">
            <w:pPr>
              <w:pStyle w:val="Listenumros2"/>
              <w:ind w:left="853"/>
            </w:pPr>
            <w:r>
              <w:rPr>
                <w:rFonts w:ascii="Wingdings 2" w:hAnsi="Wingdings 2"/>
              </w:rPr>
              <w:t>P</w:t>
            </w:r>
            <w:r w:rsidR="00C139CE">
              <w:t xml:space="preserve"> </w:t>
            </w:r>
            <w:r w:rsidR="00C139CE" w:rsidRPr="00043CEB">
              <w:rPr>
                <w:highlight w:val="yellow"/>
              </w:rPr>
              <w:t>Organisation pour la prise de rendez-vous entre la semaine 8 et 10</w:t>
            </w:r>
            <w:commentRangeEnd w:id="8"/>
            <w:r w:rsidR="005D430E">
              <w:rPr>
                <w:rStyle w:val="Marquedecommentaire"/>
              </w:rPr>
              <w:commentReference w:id="8"/>
            </w:r>
            <w:commentRangeEnd w:id="9"/>
            <w:r w:rsidR="005D430E">
              <w:rPr>
                <w:rStyle w:val="Marquedecommentaire"/>
              </w:rPr>
              <w:commentReference w:id="9"/>
            </w:r>
          </w:p>
          <w:p w14:paraId="2F338F0E" w14:textId="77777777" w:rsidR="00C139CE" w:rsidRDefault="00000000" w:rsidP="00641C77">
            <w:pPr>
              <w:pStyle w:val="Listenumros2"/>
              <w:ind w:left="853"/>
            </w:pPr>
            <w:sdt>
              <w:sdtPr>
                <w:id w:val="430713397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Construction du schéma d’entrevue et validation formative en classe </w:t>
            </w:r>
          </w:p>
          <w:p w14:paraId="6803D417" w14:textId="77777777" w:rsidR="00C139CE" w:rsidRPr="00A96645" w:rsidRDefault="00C139CE" w:rsidP="00641C77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6</w:t>
            </w:r>
          </w:p>
          <w:p w14:paraId="0D342362" w14:textId="5AB27AF7" w:rsidR="005C5E95" w:rsidRDefault="00000000" w:rsidP="005C5E95">
            <w:pPr>
              <w:pStyle w:val="Listenumros2"/>
              <w:ind w:left="853"/>
            </w:pPr>
            <w:sdt>
              <w:sdtPr>
                <w:id w:val="2099824013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5E95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5C5E95">
              <w:t xml:space="preserve"> Construction du schéma d’entrevue et validation formative en classe </w:t>
            </w:r>
          </w:p>
          <w:p w14:paraId="7D805D1B" w14:textId="27E8BDF9" w:rsidR="005C5E95" w:rsidRPr="00A96645" w:rsidRDefault="005C5E95" w:rsidP="005C5E95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 xml:space="preserve">Semaine </w:t>
            </w:r>
            <w:r>
              <w:rPr>
                <w:b/>
                <w:bCs/>
                <w:color w:val="63A537" w:themeColor="accent2"/>
              </w:rPr>
              <w:t>7</w:t>
            </w:r>
          </w:p>
          <w:p w14:paraId="75EC658C" w14:textId="72A5C198" w:rsidR="00C139CE" w:rsidRDefault="00000000" w:rsidP="00641C77">
            <w:pPr>
              <w:pStyle w:val="Listenumros2"/>
              <w:ind w:left="853"/>
            </w:pPr>
            <w:sdt>
              <w:sdtPr>
                <w:id w:val="390004361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C5E95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5C5E95">
              <w:t xml:space="preserve"> </w:t>
            </w:r>
            <w:r w:rsidR="00C139CE">
              <w:t>Remise du schéma d’entrevue (%)</w:t>
            </w:r>
          </w:p>
          <w:p w14:paraId="09009AFB" w14:textId="77777777" w:rsidR="00C139CE" w:rsidRPr="00A96645" w:rsidRDefault="00C139CE" w:rsidP="00761252">
            <w:pPr>
              <w:pStyle w:val="Listenumros"/>
              <w:numPr>
                <w:ilvl w:val="0"/>
                <w:numId w:val="9"/>
              </w:numPr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8</w:t>
            </w:r>
          </w:p>
          <w:p w14:paraId="7746510B" w14:textId="77777777" w:rsidR="00C139CE" w:rsidRDefault="00000000" w:rsidP="00761252">
            <w:pPr>
              <w:pStyle w:val="Listenumros2"/>
              <w:numPr>
                <w:ilvl w:val="1"/>
                <w:numId w:val="8"/>
              </w:numPr>
              <w:ind w:left="853"/>
            </w:pPr>
            <w:sdt>
              <w:sdtPr>
                <w:id w:val="-938981485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Correction des questions d’entrevue</w:t>
            </w:r>
          </w:p>
          <w:p w14:paraId="5FA0063C" w14:textId="77777777" w:rsidR="00C139CE" w:rsidRDefault="00000000" w:rsidP="00761252">
            <w:pPr>
              <w:pStyle w:val="Listenumros2"/>
              <w:numPr>
                <w:ilvl w:val="1"/>
                <w:numId w:val="8"/>
              </w:numPr>
              <w:ind w:left="853"/>
            </w:pPr>
            <w:sdt>
              <w:sdtPr>
                <w:id w:val="832649000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Validation de la date d’entrevue</w:t>
            </w:r>
          </w:p>
          <w:p w14:paraId="191C13BA" w14:textId="714F68D5" w:rsidR="00C139CE" w:rsidRDefault="00000000" w:rsidP="00761252">
            <w:pPr>
              <w:pStyle w:val="Listenumros2"/>
              <w:numPr>
                <w:ilvl w:val="1"/>
                <w:numId w:val="8"/>
              </w:numPr>
              <w:ind w:left="853"/>
            </w:pPr>
            <w:sdt>
              <w:sdtPr>
                <w:id w:val="578717670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Préparation du matériel et prétest du matériel</w:t>
            </w:r>
          </w:p>
          <w:p w14:paraId="652D7792" w14:textId="77777777" w:rsidR="00C139CE" w:rsidRPr="00A96645" w:rsidRDefault="00C139CE" w:rsidP="00641C77">
            <w:pPr>
              <w:pStyle w:val="Listenumros"/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9 et 10</w:t>
            </w:r>
          </w:p>
          <w:p w14:paraId="1C51144D" w14:textId="77777777" w:rsidR="00C139CE" w:rsidRDefault="00000000" w:rsidP="00641C77">
            <w:pPr>
              <w:pStyle w:val="Listenumros2"/>
              <w:ind w:left="853"/>
            </w:pPr>
            <w:sdt>
              <w:sdtPr>
                <w:id w:val="-88164585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Passation des </w:t>
            </w:r>
            <w:commentRangeStart w:id="11"/>
            <w:commentRangeStart w:id="12"/>
            <w:r w:rsidR="00C139CE">
              <w:t>entrevues</w:t>
            </w:r>
            <w:commentRangeEnd w:id="11"/>
            <w:r w:rsidR="00270001">
              <w:commentReference w:id="11"/>
            </w:r>
            <w:commentRangeEnd w:id="12"/>
            <w:r w:rsidR="003B4033">
              <w:rPr>
                <w:rStyle w:val="Marquedecommentaire"/>
              </w:rPr>
              <w:commentReference w:id="12"/>
            </w:r>
            <w:r w:rsidR="00C139CE">
              <w:t xml:space="preserve"> </w:t>
            </w:r>
          </w:p>
          <w:p w14:paraId="6D8495E7" w14:textId="77777777" w:rsidR="00C139CE" w:rsidRPr="00A96645" w:rsidRDefault="00C139CE" w:rsidP="00641C77">
            <w:pPr>
              <w:pStyle w:val="Listenumros"/>
              <w:rPr>
                <w:b/>
                <w:bCs/>
              </w:rPr>
            </w:pPr>
            <w:r>
              <w:t xml:space="preserve"> </w:t>
            </w:r>
            <w:r w:rsidRPr="00A96645">
              <w:rPr>
                <w:b/>
                <w:bCs/>
                <w:color w:val="63A537" w:themeColor="accent2"/>
              </w:rPr>
              <w:t>Semaine 10 à 12</w:t>
            </w:r>
          </w:p>
          <w:p w14:paraId="1277A725" w14:textId="541CBC4A" w:rsidR="00C139CE" w:rsidRDefault="00000000" w:rsidP="00641C77">
            <w:pPr>
              <w:pStyle w:val="Listenumros2"/>
              <w:ind w:left="853" w:hanging="428"/>
            </w:pPr>
            <w:sdt>
              <w:sdtPr>
                <w:id w:val="272376008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Saisie des données de l’entrevue</w:t>
            </w:r>
            <w:r w:rsidR="4325BFF7">
              <w:t xml:space="preserve"> ; écrire un court résumé des éléments-clés ainsi que des citations pertinentes. </w:t>
            </w:r>
            <w:commentRangeStart w:id="13"/>
            <w:commentRangeStart w:id="14"/>
            <w:commentRangeEnd w:id="13"/>
            <w:r w:rsidR="00270001">
              <w:commentReference w:id="13"/>
            </w:r>
            <w:commentRangeEnd w:id="14"/>
            <w:r w:rsidR="00D00374">
              <w:rPr>
                <w:rStyle w:val="Marquedecommentaire"/>
              </w:rPr>
              <w:commentReference w:id="14"/>
            </w:r>
          </w:p>
          <w:p w14:paraId="19130213" w14:textId="77777777" w:rsidR="00C139CE" w:rsidRDefault="00000000" w:rsidP="00641C77">
            <w:pPr>
              <w:pStyle w:val="Listenumros2"/>
              <w:ind w:left="853"/>
            </w:pPr>
            <w:sdt>
              <w:sdtPr>
                <w:id w:val="572089757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Plan de travail de la rédaction du rapport d’entrevue</w:t>
            </w:r>
            <w:commentRangeStart w:id="15"/>
            <w:commentRangeEnd w:id="15"/>
            <w:r w:rsidR="00270001">
              <w:commentReference w:id="15"/>
            </w:r>
          </w:p>
          <w:p w14:paraId="09435837" w14:textId="77777777" w:rsidR="00C139CE" w:rsidRDefault="00000000" w:rsidP="00641C77">
            <w:pPr>
              <w:pStyle w:val="Listenumros2"/>
              <w:ind w:left="853"/>
            </w:pPr>
            <w:sdt>
              <w:sdtPr>
                <w:id w:val="1143090646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2FFA3E0B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Écriture et correction du rapport d’entrevue </w:t>
            </w:r>
            <w:commentRangeStart w:id="16"/>
            <w:commentRangeStart w:id="17"/>
            <w:commentRangeEnd w:id="16"/>
            <w:r w:rsidR="00270001">
              <w:commentReference w:id="16"/>
            </w:r>
            <w:commentRangeEnd w:id="17"/>
            <w:r w:rsidR="00250A85">
              <w:rPr>
                <w:rStyle w:val="Marquedecommentaire"/>
              </w:rPr>
              <w:commentReference w:id="17"/>
            </w:r>
          </w:p>
          <w:p w14:paraId="779BEA21" w14:textId="77777777" w:rsidR="00C139CE" w:rsidRPr="00A96645" w:rsidRDefault="00C139CE" w:rsidP="00761252">
            <w:pPr>
              <w:pStyle w:val="Listenumros"/>
              <w:numPr>
                <w:ilvl w:val="0"/>
                <w:numId w:val="10"/>
              </w:numPr>
              <w:rPr>
                <w:b/>
                <w:bCs/>
                <w:color w:val="63A537" w:themeColor="accent2"/>
              </w:rPr>
            </w:pPr>
            <w:r w:rsidRPr="00A96645">
              <w:rPr>
                <w:b/>
                <w:bCs/>
                <w:color w:val="63A537" w:themeColor="accent2"/>
              </w:rPr>
              <w:t>Semaine 13</w:t>
            </w:r>
          </w:p>
          <w:p w14:paraId="3371DE03" w14:textId="536C0918" w:rsidR="00C139CE" w:rsidRPr="007D707C" w:rsidRDefault="00000000" w:rsidP="00641C77">
            <w:pPr>
              <w:pStyle w:val="Listenumros2"/>
              <w:ind w:left="853"/>
            </w:pPr>
            <w:sdt>
              <w:sdtPr>
                <w:id w:val="2024671766"/>
                <w:temporary/>
                <w15:appearance w15:val="hidden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139CE" w:rsidRPr="007D707C">
                  <w:rPr>
                    <w:rFonts w:ascii="Segoe UI Symbol" w:eastAsia="Segoe UI Symbol" w:hAnsi="Segoe UI Symbol" w:cs="Segoe UI Symbol"/>
                    <w:lang w:bidi="fr-FR"/>
                  </w:rPr>
                  <w:t>☐</w:t>
                </w:r>
              </w:sdtContent>
            </w:sdt>
            <w:r w:rsidR="00C139CE">
              <w:t xml:space="preserve"> Remise du rapport d’entrevue (%)</w:t>
            </w:r>
          </w:p>
        </w:tc>
      </w:tr>
    </w:tbl>
    <w:p w14:paraId="544AB347" w14:textId="18CC7B7D" w:rsidR="00685B4E" w:rsidRDefault="00966476" w:rsidP="001F566E">
      <w:pPr>
        <w:pStyle w:val="Titre1"/>
        <w:jc w:val="center"/>
      </w:pPr>
      <w:r>
        <w:lastRenderedPageBreak/>
        <w:t xml:space="preserve">Étape 1 : </w:t>
      </w:r>
      <w:r w:rsidR="00545E61">
        <w:t>R</w:t>
      </w:r>
      <w:r>
        <w:t>echerche documentaire</w:t>
      </w:r>
      <w:r w:rsidR="001F566E">
        <w:t> </w:t>
      </w:r>
      <w:proofErr w:type="gramStart"/>
      <w:r w:rsidR="001F566E">
        <w:t xml:space="preserve">: </w:t>
      </w:r>
      <w:r w:rsidR="00240BA1">
        <w:t xml:space="preserve"> (</w:t>
      </w:r>
      <w:proofErr w:type="gramEnd"/>
      <w:r w:rsidR="00240BA1">
        <w:t>%) ; Remise :</w:t>
      </w:r>
      <w:r w:rsidR="000A53C5">
        <w:t xml:space="preserve"> </w:t>
      </w:r>
      <w:r w:rsidR="001F566E" w:rsidRPr="001F566E">
        <w:rPr>
          <w:lang w:val="fr-CA"/>
        </w:rPr>
        <w:t>Présentation du contexte historique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9620"/>
      </w:tblGrid>
      <w:tr w:rsidR="00A67285" w:rsidRPr="007D707C" w14:paraId="70A1A39F" w14:textId="77777777" w:rsidTr="2FFA3E0B">
        <w:trPr>
          <w:trHeight w:val="297"/>
        </w:trPr>
        <w:tc>
          <w:tcPr>
            <w:tcW w:w="450" w:type="dxa"/>
          </w:tcPr>
          <w:p w14:paraId="50CC92A5" w14:textId="44D36C86" w:rsidR="00A67285" w:rsidRPr="007D707C" w:rsidRDefault="00A67285" w:rsidP="00784AB5">
            <w:pPr>
              <w:pStyle w:val="Casecocher"/>
            </w:pPr>
            <w:bookmarkStart w:id="18" w:name="_Hlk812648"/>
          </w:p>
        </w:tc>
        <w:tc>
          <w:tcPr>
            <w:tcW w:w="9620" w:type="dxa"/>
          </w:tcPr>
          <w:p w14:paraId="4E2C843A" w14:textId="77777777" w:rsidR="00A67285" w:rsidRDefault="00764DA9" w:rsidP="001D1DF3">
            <w:pPr>
              <w:pStyle w:val="Listenumros"/>
              <w:numPr>
                <w:ilvl w:val="0"/>
                <w:numId w:val="0"/>
              </w:numPr>
              <w:rPr>
                <w:b/>
                <w:bCs/>
                <w:color w:val="63A537" w:themeColor="accent2"/>
              </w:rPr>
            </w:pPr>
            <w:r w:rsidRPr="00764DA9">
              <w:rPr>
                <w:b/>
                <w:bCs/>
                <w:color w:val="63A537" w:themeColor="accent2"/>
              </w:rPr>
              <w:t xml:space="preserve">Canevas du travail écrit : </w:t>
            </w:r>
          </w:p>
          <w:p w14:paraId="45FED263" w14:textId="56143032" w:rsidR="00764DA9" w:rsidRDefault="00B76886" w:rsidP="00761252">
            <w:pPr>
              <w:pStyle w:val="Listenumros"/>
              <w:numPr>
                <w:ilvl w:val="0"/>
                <w:numId w:val="1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Page titre </w:t>
            </w:r>
            <w:r w:rsidR="00733FF4">
              <w:rPr>
                <w:b/>
                <w:bCs/>
              </w:rPr>
              <w:t>(1p.)</w:t>
            </w:r>
            <w:r w:rsidR="00A15E20">
              <w:rPr>
                <w:b/>
                <w:bCs/>
              </w:rPr>
              <w:t xml:space="preserve"> </w:t>
            </w:r>
            <w:r w:rsidR="00A15E20">
              <w:rPr>
                <w:b/>
                <w:bCs/>
                <w:color w:val="FF0000"/>
              </w:rPr>
              <w:t>automatique</w:t>
            </w:r>
          </w:p>
          <w:p w14:paraId="7ACB0573" w14:textId="0F077047" w:rsidR="00B76886" w:rsidRDefault="0053601C" w:rsidP="00761252">
            <w:pPr>
              <w:pStyle w:val="Listenumros"/>
              <w:numPr>
                <w:ilvl w:val="0"/>
                <w:numId w:val="1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Introduction </w:t>
            </w:r>
            <w:r w:rsidR="00733FF4">
              <w:rPr>
                <w:b/>
                <w:bCs/>
              </w:rPr>
              <w:t>(</w:t>
            </w:r>
            <w:r w:rsidR="000A4F19">
              <w:rPr>
                <w:b/>
                <w:bCs/>
              </w:rPr>
              <w:t>1/2</w:t>
            </w:r>
            <w:r w:rsidR="00733FF4">
              <w:rPr>
                <w:b/>
                <w:bCs/>
              </w:rPr>
              <w:t xml:space="preserve"> p.)</w:t>
            </w:r>
            <w:r w:rsidR="00A15E20">
              <w:rPr>
                <w:b/>
                <w:bCs/>
              </w:rPr>
              <w:t xml:space="preserve"> </w:t>
            </w:r>
            <w:r w:rsidR="00A15E20">
              <w:rPr>
                <w:b/>
                <w:bCs/>
                <w:color w:val="FF0000"/>
              </w:rPr>
              <w:t>automatique</w:t>
            </w:r>
          </w:p>
          <w:p w14:paraId="115CC49B" w14:textId="53D17624" w:rsidR="0053601C" w:rsidRDefault="00B76594" w:rsidP="00761252">
            <w:pPr>
              <w:pStyle w:val="Listenumros"/>
              <w:numPr>
                <w:ilvl w:val="0"/>
                <w:numId w:val="1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Présentation de l’événement historique </w:t>
            </w:r>
            <w:r w:rsidR="000A4F19">
              <w:rPr>
                <w:b/>
                <w:bCs/>
              </w:rPr>
              <w:t>(4-5 p.)</w:t>
            </w:r>
          </w:p>
          <w:p w14:paraId="66D701F9" w14:textId="0EBC1156" w:rsidR="00733FF4" w:rsidRDefault="00733FF4" w:rsidP="00761252">
            <w:pPr>
              <w:pStyle w:val="Listenumros"/>
              <w:numPr>
                <w:ilvl w:val="0"/>
                <w:numId w:val="12"/>
              </w:numPr>
              <w:rPr>
                <w:b/>
                <w:bCs/>
              </w:rPr>
            </w:pPr>
            <w:r>
              <w:rPr>
                <w:b/>
                <w:bCs/>
              </w:rPr>
              <w:t>Ouverture sur l</w:t>
            </w:r>
            <w:r w:rsidR="004C4171">
              <w:rPr>
                <w:b/>
                <w:bCs/>
              </w:rPr>
              <w:t>’entrevue à venir avec un objectif de recherche (1p</w:t>
            </w:r>
            <w:r w:rsidR="008537B0">
              <w:rPr>
                <w:b/>
                <w:bCs/>
              </w:rPr>
              <w:t>.</w:t>
            </w:r>
            <w:r w:rsidR="004C4171">
              <w:rPr>
                <w:b/>
                <w:bCs/>
              </w:rPr>
              <w:t>)</w:t>
            </w:r>
          </w:p>
          <w:p w14:paraId="5BF65899" w14:textId="4C5C2A54" w:rsidR="004C4171" w:rsidRDefault="00BA6A93" w:rsidP="00761252">
            <w:pPr>
              <w:pStyle w:val="Listenumros"/>
              <w:numPr>
                <w:ilvl w:val="0"/>
                <w:numId w:val="1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Liste de références </w:t>
            </w:r>
            <w:r w:rsidR="00F2289F">
              <w:rPr>
                <w:b/>
                <w:bCs/>
                <w:color w:val="FF0000"/>
              </w:rPr>
              <w:t>automatique</w:t>
            </w:r>
          </w:p>
          <w:p w14:paraId="721BF347" w14:textId="77777777" w:rsidR="008537B0" w:rsidRPr="00962232" w:rsidRDefault="001602D3" w:rsidP="008537B0">
            <w:pPr>
              <w:pStyle w:val="Listenumros"/>
              <w:numPr>
                <w:ilvl w:val="0"/>
                <w:numId w:val="0"/>
              </w:numPr>
              <w:ind w:left="360" w:hanging="360"/>
              <w:rPr>
                <w:b/>
                <w:bCs/>
                <w:color w:val="37A76F" w:themeColor="accent3"/>
                <w:u w:val="single"/>
              </w:rPr>
            </w:pPr>
            <w:r w:rsidRPr="00962232">
              <w:rPr>
                <w:b/>
                <w:bCs/>
                <w:color w:val="37A76F" w:themeColor="accent3"/>
                <w:u w:val="single"/>
              </w:rPr>
              <w:t xml:space="preserve">Sections du travail </w:t>
            </w:r>
          </w:p>
          <w:p w14:paraId="21ED4C7C" w14:textId="77777777" w:rsidR="00B76594" w:rsidRPr="002825DA" w:rsidRDefault="00B76594" w:rsidP="00B76594">
            <w:pPr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 xml:space="preserve">Ce travail vise à </w:t>
            </w:r>
            <w:r w:rsidRPr="002825DA">
              <w:rPr>
                <w:b/>
                <w:bCs/>
                <w:color w:val="auto"/>
                <w:lang w:val="fr-CA"/>
              </w:rPr>
              <w:t>comprendre et expliquer clairement un événement historique</w:t>
            </w:r>
            <w:r w:rsidRPr="002825DA">
              <w:rPr>
                <w:color w:val="auto"/>
                <w:lang w:val="fr-CA"/>
              </w:rPr>
              <w:t>, afin de bien préparer l’entrevue.</w:t>
            </w:r>
          </w:p>
          <w:p w14:paraId="279C0485" w14:textId="77777777" w:rsidR="00B76594" w:rsidRPr="002825DA" w:rsidRDefault="00B76594" w:rsidP="00B76594">
            <w:pPr>
              <w:pStyle w:val="Titre3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Contenu attendu</w:t>
            </w:r>
          </w:p>
          <w:p w14:paraId="27662322" w14:textId="77777777" w:rsidR="00B76594" w:rsidRPr="002825DA" w:rsidRDefault="00B76594" w:rsidP="00B76594">
            <w:pPr>
              <w:pStyle w:val="Paragraphedeliste"/>
              <w:numPr>
                <w:ilvl w:val="0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b/>
                <w:bCs/>
                <w:color w:val="auto"/>
                <w:lang w:val="fr-CA"/>
              </w:rPr>
              <w:t>Page titre</w:t>
            </w:r>
          </w:p>
          <w:p w14:paraId="145E8767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Titre du travail</w:t>
            </w:r>
          </w:p>
          <w:p w14:paraId="097D28CD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Noms des membres de l’équipe</w:t>
            </w:r>
          </w:p>
          <w:p w14:paraId="219304A9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Nom du cours</w:t>
            </w:r>
          </w:p>
          <w:p w14:paraId="2026861D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Date</w:t>
            </w:r>
          </w:p>
          <w:p w14:paraId="00F3BB4A" w14:textId="77777777" w:rsidR="00B76594" w:rsidRPr="002825DA" w:rsidRDefault="00B76594" w:rsidP="00B76594">
            <w:pPr>
              <w:pStyle w:val="Paragraphedeliste"/>
              <w:numPr>
                <w:ilvl w:val="0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b/>
                <w:bCs/>
                <w:color w:val="auto"/>
                <w:lang w:val="fr-CA"/>
              </w:rPr>
              <w:t>Introduction</w:t>
            </w:r>
            <w:r w:rsidRPr="002825DA">
              <w:rPr>
                <w:color w:val="auto"/>
                <w:lang w:val="fr-CA"/>
              </w:rPr>
              <w:t xml:space="preserve"> (environ ½ page)</w:t>
            </w:r>
          </w:p>
          <w:p w14:paraId="2164B491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Présenter brièvement l’événement ou la période historique</w:t>
            </w:r>
          </w:p>
          <w:p w14:paraId="2F6FD860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 xml:space="preserve">Annoncer la </w:t>
            </w:r>
            <w:bookmarkStart w:id="19" w:name="_Hlk228262455"/>
            <w:r w:rsidRPr="002825DA">
              <w:rPr>
                <w:color w:val="auto"/>
                <w:lang w:val="fr-CA"/>
              </w:rPr>
              <w:t>question de recherche</w:t>
            </w:r>
            <w:bookmarkEnd w:id="19"/>
          </w:p>
          <w:p w14:paraId="70CC949B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Expliquer pourquoi cet événement est important dans l’histoire du Québec</w:t>
            </w:r>
          </w:p>
          <w:p w14:paraId="736DE991" w14:textId="77777777" w:rsidR="00B76594" w:rsidRPr="002825DA" w:rsidRDefault="00B76594" w:rsidP="00B76594">
            <w:pPr>
              <w:pStyle w:val="Paragraphedeliste"/>
              <w:numPr>
                <w:ilvl w:val="0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b/>
                <w:bCs/>
                <w:color w:val="auto"/>
                <w:lang w:val="fr-CA"/>
              </w:rPr>
              <w:t>Présentation de l’événement historique</w:t>
            </w:r>
            <w:r w:rsidRPr="002825DA">
              <w:rPr>
                <w:color w:val="auto"/>
                <w:lang w:val="fr-CA"/>
              </w:rPr>
              <w:t xml:space="preserve"> (4 à 5 pages)</w:t>
            </w:r>
          </w:p>
          <w:p w14:paraId="5AA64D72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Présenter les faits importants (quoi? quand? où? pourquoi?)</w:t>
            </w:r>
          </w:p>
          <w:p w14:paraId="38F5EC4D" w14:textId="0B8E452D" w:rsidR="00B76594" w:rsidRPr="002825DA" w:rsidRDefault="0D40873E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2FFA3E0B">
              <w:rPr>
                <w:color w:val="auto"/>
                <w:lang w:val="fr-CA"/>
              </w:rPr>
              <w:t>Expliquer le contexte social, politique</w:t>
            </w:r>
            <w:r w:rsidR="00CA7BF7">
              <w:rPr>
                <w:color w:val="auto"/>
                <w:lang w:val="fr-CA"/>
              </w:rPr>
              <w:t>, économique, géographique</w:t>
            </w:r>
            <w:r w:rsidRPr="2FFA3E0B">
              <w:rPr>
                <w:color w:val="auto"/>
                <w:lang w:val="fr-CA"/>
              </w:rPr>
              <w:t xml:space="preserve"> ou culture</w:t>
            </w:r>
            <w:r w:rsidR="00CA7BF7">
              <w:rPr>
                <w:color w:val="auto"/>
                <w:lang w:val="fr-CA"/>
              </w:rPr>
              <w:t>l, par exemple</w:t>
            </w:r>
          </w:p>
          <w:p w14:paraId="4D77104D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Structurer le texte de façon chronologique ou thématique</w:t>
            </w:r>
          </w:p>
          <w:p w14:paraId="6BB93B01" w14:textId="77777777" w:rsidR="00B76594" w:rsidRPr="002825DA" w:rsidRDefault="00B76594" w:rsidP="00B76594">
            <w:pPr>
              <w:pStyle w:val="Paragraphedeliste"/>
              <w:numPr>
                <w:ilvl w:val="0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b/>
                <w:bCs/>
                <w:color w:val="auto"/>
                <w:lang w:val="fr-CA"/>
              </w:rPr>
              <w:t>Lien avec l’entrevue à venir</w:t>
            </w:r>
            <w:r w:rsidRPr="002825DA">
              <w:rPr>
                <w:color w:val="auto"/>
                <w:lang w:val="fr-CA"/>
              </w:rPr>
              <w:t xml:space="preserve"> (environ 1 page)</w:t>
            </w:r>
          </w:p>
          <w:p w14:paraId="3C1977D2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Expliquer ce que le témoignage pourrait apporter de plus</w:t>
            </w:r>
          </w:p>
          <w:p w14:paraId="381680D7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Présenter l’objectif de l’entrevue</w:t>
            </w:r>
          </w:p>
          <w:p w14:paraId="525991DE" w14:textId="555F172D" w:rsidR="00B76594" w:rsidRPr="00F2289F" w:rsidRDefault="00F2289F" w:rsidP="00B76594">
            <w:pPr>
              <w:pStyle w:val="Paragraphedeliste"/>
              <w:numPr>
                <w:ilvl w:val="0"/>
                <w:numId w:val="66"/>
              </w:numPr>
              <w:spacing w:before="0" w:after="160" w:line="279" w:lineRule="auto"/>
              <w:rPr>
                <w:b/>
                <w:bCs/>
                <w:color w:val="auto"/>
                <w:lang w:val="fr-CA"/>
              </w:rPr>
            </w:pPr>
            <w:r w:rsidRPr="00F2289F">
              <w:rPr>
                <w:b/>
                <w:bCs/>
                <w:color w:val="auto"/>
                <w:lang w:val="fr-CA"/>
              </w:rPr>
              <w:lastRenderedPageBreak/>
              <w:t xml:space="preserve">Liste de références </w:t>
            </w:r>
            <w:r w:rsidR="00684A6E">
              <w:rPr>
                <w:b/>
                <w:bCs/>
                <w:color w:val="FF0000"/>
                <w:lang w:val="fr-CA"/>
              </w:rPr>
              <w:t>normes APA</w:t>
            </w:r>
          </w:p>
          <w:p w14:paraId="513DE2B7" w14:textId="77777777" w:rsidR="00B76594" w:rsidRPr="002825DA" w:rsidRDefault="00B76594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4 à 6 sources fiables et variées</w:t>
            </w:r>
          </w:p>
          <w:p w14:paraId="42D0463D" w14:textId="5608C1C8" w:rsidR="00DE0163" w:rsidRPr="00B76594" w:rsidRDefault="0D40873E" w:rsidP="00B76594">
            <w:pPr>
              <w:pStyle w:val="Paragraphedeliste"/>
              <w:numPr>
                <w:ilvl w:val="1"/>
                <w:numId w:val="66"/>
              </w:numPr>
              <w:spacing w:before="0" w:after="160" w:line="279" w:lineRule="auto"/>
              <w:rPr>
                <w:color w:val="auto"/>
                <w:lang w:val="fr-CA"/>
              </w:rPr>
            </w:pPr>
            <w:r w:rsidRPr="2FFA3E0B">
              <w:rPr>
                <w:color w:val="auto"/>
                <w:lang w:val="fr-CA"/>
              </w:rPr>
              <w:t xml:space="preserve">Présentation simple et </w:t>
            </w:r>
            <w:commentRangeStart w:id="20"/>
            <w:commentRangeStart w:id="21"/>
            <w:r w:rsidRPr="2FFA3E0B">
              <w:rPr>
                <w:color w:val="auto"/>
                <w:lang w:val="fr-CA"/>
              </w:rPr>
              <w:t>cohérente</w:t>
            </w:r>
            <w:commentRangeEnd w:id="20"/>
            <w:r w:rsidR="00B76594">
              <w:commentReference w:id="20"/>
            </w:r>
            <w:commentRangeEnd w:id="21"/>
            <w:r w:rsidR="00EF6792">
              <w:rPr>
                <w:rStyle w:val="Marquedecommentaire"/>
              </w:rPr>
              <w:commentReference w:id="21"/>
            </w:r>
            <w:r w:rsidRPr="2FFA3E0B">
              <w:rPr>
                <w:color w:val="auto"/>
                <w:lang w:val="fr-CA"/>
              </w:rPr>
              <w:t xml:space="preserve"> (auteur ou organisme, titre, année, site ou éditeur)</w:t>
            </w:r>
          </w:p>
          <w:p w14:paraId="0A8196E0" w14:textId="3FA5AB98" w:rsidR="00B16B46" w:rsidRPr="00883ECF" w:rsidRDefault="0053500F" w:rsidP="00936FAE">
            <w:pPr>
              <w:pStyle w:val="Listenumros"/>
              <w:numPr>
                <w:ilvl w:val="0"/>
                <w:numId w:val="0"/>
              </w:numPr>
              <w:rPr>
                <w:b/>
                <w:bCs/>
                <w:color w:val="63A537" w:themeColor="accent2"/>
              </w:rPr>
            </w:pPr>
            <w:r>
              <w:rPr>
                <w:b/>
                <w:bCs/>
                <w:color w:val="63A537" w:themeColor="accent2"/>
              </w:rPr>
              <w:t>Liste de références</w:t>
            </w:r>
          </w:p>
          <w:p w14:paraId="23CE2B27" w14:textId="22A80C2F" w:rsidR="00883ECF" w:rsidRDefault="00883ECF" w:rsidP="00BE1541">
            <w:pPr>
              <w:ind w:firstLine="576"/>
              <w:jc w:val="both"/>
            </w:pPr>
            <w:r>
              <w:t xml:space="preserve">Pour </w:t>
            </w:r>
            <w:r w:rsidR="00731C47">
              <w:t>ce travail</w:t>
            </w:r>
            <w:r>
              <w:t xml:space="preserve">, il vous faudra remettre une </w:t>
            </w:r>
            <w:r w:rsidR="0053500F">
              <w:t xml:space="preserve">liste de références </w:t>
            </w:r>
            <w:r>
              <w:t xml:space="preserve">de </w:t>
            </w:r>
            <w:r w:rsidR="000A4F19">
              <w:rPr>
                <w:b/>
                <w:bCs/>
                <w:color w:val="63A537" w:themeColor="accent2"/>
                <w:u w:val="single"/>
              </w:rPr>
              <w:t>quatre à six</w:t>
            </w:r>
            <w:r w:rsidRPr="00BA6A93">
              <w:rPr>
                <w:b/>
                <w:bCs/>
                <w:color w:val="63A537" w:themeColor="accent2"/>
                <w:u w:val="single"/>
              </w:rPr>
              <w:t xml:space="preserve"> sources fiables et variées.</w:t>
            </w:r>
            <w:r w:rsidRPr="0053500F">
              <w:t xml:space="preserve"> </w:t>
            </w:r>
          </w:p>
          <w:p w14:paraId="76CB63D0" w14:textId="77777777" w:rsidR="0000483E" w:rsidRPr="002825DA" w:rsidRDefault="0000483E" w:rsidP="0000483E">
            <w:pPr>
              <w:rPr>
                <w:color w:val="auto"/>
                <w:lang w:val="fr-CA"/>
              </w:rPr>
            </w:pPr>
            <w:r w:rsidRPr="0000483E">
              <w:rPr>
                <w:color w:val="auto"/>
                <w:highlight w:val="yellow"/>
                <w:lang w:val="fr-CA"/>
              </w:rPr>
              <w:t>Vous devez toujours indiquer d’où provient l’information utilisée.</w:t>
            </w:r>
          </w:p>
          <w:p w14:paraId="1D1A586D" w14:textId="2474748D" w:rsidR="00BA6A93" w:rsidRPr="00BA6A93" w:rsidRDefault="00BA6A93" w:rsidP="0000483E">
            <w:pPr>
              <w:ind w:firstLine="576"/>
              <w:jc w:val="center"/>
              <w:rPr>
                <w:u w:val="single"/>
              </w:rPr>
            </w:pPr>
            <w:r w:rsidRPr="00BA6A93">
              <w:rPr>
                <w:u w:val="single"/>
              </w:rPr>
              <w:t xml:space="preserve">Aucune source qui est </w:t>
            </w:r>
            <w:r w:rsidR="001F3EE3">
              <w:rPr>
                <w:u w:val="single"/>
              </w:rPr>
              <w:t xml:space="preserve">n’est pas citée </w:t>
            </w:r>
            <w:r w:rsidRPr="00BA6A93">
              <w:rPr>
                <w:u w:val="single"/>
              </w:rPr>
              <w:t>dans le travail ne doit se retrouver dans la liste de références.</w:t>
            </w:r>
          </w:p>
          <w:p w14:paraId="375A33C9" w14:textId="77777777" w:rsidR="00883ECF" w:rsidRDefault="00883ECF" w:rsidP="00883ECF">
            <w:pPr>
              <w:jc w:val="both"/>
            </w:pPr>
            <w:r>
              <w:t>Les types de source possibles sont les suivantes :</w:t>
            </w:r>
          </w:p>
          <w:p w14:paraId="1A817DD7" w14:textId="52C85AEE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Ouvrages de référence (atlas, dictionnaires, encyclopédies)</w:t>
            </w:r>
            <w:r w:rsidR="0059413A">
              <w:t>,</w:t>
            </w:r>
            <w:r>
              <w:t xml:space="preserve"> </w:t>
            </w:r>
          </w:p>
          <w:p w14:paraId="74C55015" w14:textId="526407BC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Livres</w:t>
            </w:r>
            <w:r w:rsidR="0059413A">
              <w:t>,</w:t>
            </w:r>
            <w:r>
              <w:t xml:space="preserve"> </w:t>
            </w:r>
          </w:p>
          <w:p w14:paraId="509E318F" w14:textId="37160859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Articles de périodiques</w:t>
            </w:r>
            <w:r w:rsidR="0059413A">
              <w:t>,</w:t>
            </w:r>
            <w:r>
              <w:t xml:space="preserve"> </w:t>
            </w:r>
          </w:p>
          <w:p w14:paraId="5FE02592" w14:textId="39109613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Articles de journaux</w:t>
            </w:r>
            <w:r w:rsidR="0059413A">
              <w:t>,</w:t>
            </w:r>
          </w:p>
          <w:p w14:paraId="350E3E16" w14:textId="7709F3A7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Documents audiovisuels</w:t>
            </w:r>
            <w:r w:rsidR="0059413A">
              <w:t>,</w:t>
            </w:r>
            <w:r>
              <w:t xml:space="preserve"> </w:t>
            </w:r>
          </w:p>
          <w:p w14:paraId="7E70A8FB" w14:textId="5069F2BC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Mémoires ou thèses</w:t>
            </w:r>
            <w:r w:rsidR="0059413A">
              <w:t>,</w:t>
            </w:r>
          </w:p>
          <w:p w14:paraId="430FA0F7" w14:textId="77777777" w:rsidR="00883ECF" w:rsidRDefault="00883ECF" w:rsidP="00761252">
            <w:pPr>
              <w:pStyle w:val="Paragraphedeliste"/>
              <w:numPr>
                <w:ilvl w:val="0"/>
                <w:numId w:val="15"/>
              </w:numPr>
              <w:spacing w:before="0" w:after="160" w:line="240" w:lineRule="auto"/>
              <w:contextualSpacing w:val="0"/>
              <w:jc w:val="both"/>
            </w:pPr>
            <w:r>
              <w:t>Sites Internet gouvernementaux (attention, il faut user de son esprit critique, car même les documents gouvernementaux peuvent être subjectifs).</w:t>
            </w:r>
          </w:p>
          <w:p w14:paraId="53229457" w14:textId="7044B3D6" w:rsidR="00B16B46" w:rsidRPr="00C15765" w:rsidRDefault="0572409F" w:rsidP="00BE1541">
            <w:pPr>
              <w:jc w:val="both"/>
            </w:pPr>
            <w:r w:rsidRPr="2FFA3E0B">
              <w:rPr>
                <w:b/>
                <w:bCs/>
                <w:color w:val="63A537" w:themeColor="accent2"/>
              </w:rPr>
              <w:t xml:space="preserve">Voici une liste de revues historiques pour votre </w:t>
            </w:r>
            <w:commentRangeStart w:id="22"/>
            <w:commentRangeStart w:id="23"/>
            <w:commentRangeStart w:id="24"/>
            <w:r w:rsidRPr="2FFA3E0B">
              <w:rPr>
                <w:b/>
                <w:bCs/>
                <w:color w:val="63A537" w:themeColor="accent2"/>
              </w:rPr>
              <w:t>recherche </w:t>
            </w:r>
            <w:commentRangeEnd w:id="22"/>
            <w:r w:rsidR="00883ECF">
              <w:commentReference w:id="22"/>
            </w:r>
            <w:commentRangeEnd w:id="23"/>
            <w:r w:rsidR="00362342">
              <w:rPr>
                <w:rStyle w:val="Marquedecommentaire"/>
              </w:rPr>
              <w:commentReference w:id="23"/>
            </w:r>
            <w:commentRangeEnd w:id="24"/>
            <w:r w:rsidR="00362342">
              <w:rPr>
                <w:rStyle w:val="Marquedecommentaire"/>
              </w:rPr>
              <w:commentReference w:id="24"/>
            </w:r>
            <w:r w:rsidRPr="2FFA3E0B">
              <w:rPr>
                <w:b/>
                <w:bCs/>
                <w:color w:val="63A537" w:themeColor="accent2"/>
              </w:rPr>
              <w:t>:</w:t>
            </w:r>
          </w:p>
        </w:tc>
      </w:tr>
    </w:tbl>
    <w:tbl>
      <w:tblPr>
        <w:tblStyle w:val="Grilledutableau1"/>
        <w:tblW w:w="10133" w:type="dxa"/>
        <w:jc w:val="center"/>
        <w:tblBorders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731C47" w:rsidRPr="008B30CB" w14:paraId="1E6413AB" w14:textId="77777777" w:rsidTr="00641C77">
        <w:trPr>
          <w:trHeight w:val="340"/>
          <w:jc w:val="center"/>
        </w:trPr>
        <w:tc>
          <w:tcPr>
            <w:tcW w:w="10133" w:type="dxa"/>
            <w:tcBorders>
              <w:bottom w:val="dotted" w:sz="4" w:space="0" w:color="auto"/>
            </w:tcBorders>
            <w:vAlign w:val="center"/>
          </w:tcPr>
          <w:p w14:paraId="23E1897C" w14:textId="77777777" w:rsidR="00731C47" w:rsidRPr="008B30CB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Périodique numérique : Cahier </w:t>
            </w:r>
            <w:commentRangeStart w:id="26"/>
            <w:commentRangeStart w:id="27"/>
            <w:r>
              <w:rPr>
                <w:b/>
                <w:sz w:val="20"/>
              </w:rPr>
              <w:t>d’histoire</w:t>
            </w:r>
            <w:commentRangeEnd w:id="26"/>
            <w:r w:rsidR="005109B7">
              <w:rPr>
                <w:rStyle w:val="Marquedecommentaire"/>
                <w:rFonts w:asciiTheme="minorHAnsi" w:eastAsiaTheme="minorHAnsi" w:hAnsiTheme="minorHAnsi" w:cstheme="minorBidi"/>
                <w:lang w:val="fr-FR"/>
              </w:rPr>
              <w:commentReference w:id="26"/>
            </w:r>
            <w:commentRangeEnd w:id="27"/>
            <w:r w:rsidR="00607DB5">
              <w:rPr>
                <w:rStyle w:val="Marquedecommentaire"/>
                <w:rFonts w:asciiTheme="minorHAnsi" w:eastAsiaTheme="minorHAnsi" w:hAnsiTheme="minorHAnsi" w:cstheme="minorBidi"/>
                <w:lang w:val="fr-FR"/>
              </w:rPr>
              <w:commentReference w:id="27"/>
            </w:r>
          </w:p>
        </w:tc>
      </w:tr>
      <w:tr w:rsidR="00731C47" w:rsidRPr="008B30CB" w14:paraId="17E7041F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5354C0" w14:textId="77777777" w:rsidR="00731C47" w:rsidRPr="008B30CB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Périodique numérique : Les Cahiers des </w:t>
            </w:r>
            <w:commentRangeStart w:id="29"/>
            <w:r>
              <w:rPr>
                <w:b/>
                <w:sz w:val="20"/>
              </w:rPr>
              <w:t>Dix</w:t>
            </w:r>
            <w:commentRangeEnd w:id="29"/>
            <w:r w:rsidR="00C653C5">
              <w:rPr>
                <w:rStyle w:val="Marquedecommentaire"/>
                <w:rFonts w:asciiTheme="minorHAnsi" w:eastAsiaTheme="minorHAnsi" w:hAnsiTheme="minorHAnsi" w:cstheme="minorBidi"/>
                <w:lang w:val="fr-FR"/>
              </w:rPr>
              <w:commentReference w:id="29"/>
            </w:r>
          </w:p>
        </w:tc>
      </w:tr>
      <w:tr w:rsidR="00731C47" w:rsidRPr="008B30CB" w14:paraId="54B94DB8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95DFD9" w14:textId="77777777" w:rsidR="00731C47" w:rsidRPr="008B30CB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Périodique numérique: Cap-aux-Diamants (Histoire du Québec)</w:t>
            </w:r>
          </w:p>
        </w:tc>
      </w:tr>
      <w:tr w:rsidR="00731C47" w14:paraId="4316978D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E77F96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Périodique : Courrier international</w:t>
            </w:r>
          </w:p>
        </w:tc>
      </w:tr>
      <w:tr w:rsidR="00731C47" w14:paraId="0442DC9A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C0D1F1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Périodique numérique : Études d’histoire religieuse</w:t>
            </w:r>
          </w:p>
        </w:tc>
      </w:tr>
      <w:tr w:rsidR="00731C47" w14:paraId="1EF8AEC3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15AF74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Périodique : </w:t>
            </w:r>
            <w:proofErr w:type="spellStart"/>
            <w:r>
              <w:rPr>
                <w:b/>
                <w:sz w:val="20"/>
              </w:rPr>
              <w:t>Geo</w:t>
            </w:r>
            <w:proofErr w:type="spellEnd"/>
            <w:r>
              <w:rPr>
                <w:b/>
                <w:sz w:val="20"/>
              </w:rPr>
              <w:t xml:space="preserve"> histoire</w:t>
            </w:r>
          </w:p>
        </w:tc>
      </w:tr>
      <w:tr w:rsidR="00731C47" w14:paraId="71FD81F6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553C77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Ressource numérique = Globe : revue internationale d’études québécoises</w:t>
            </w:r>
          </w:p>
        </w:tc>
      </w:tr>
      <w:tr w:rsidR="00731C47" w14:paraId="47728619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6FA751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Ressource électronique : Histoire Québec</w:t>
            </w:r>
          </w:p>
        </w:tc>
      </w:tr>
      <w:tr w:rsidR="00731C47" w14:paraId="06644020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8F455A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Histoire sociale : revue canadienne</w:t>
            </w:r>
          </w:p>
        </w:tc>
      </w:tr>
      <w:tr w:rsidR="00731C47" w14:paraId="52A369F3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FCC877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Revue L’Histoire</w:t>
            </w:r>
          </w:p>
        </w:tc>
      </w:tr>
      <w:tr w:rsidR="00731C47" w14:paraId="2D1A7075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247E9E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Revue Historia</w:t>
            </w:r>
          </w:p>
        </w:tc>
      </w:tr>
      <w:tr w:rsidR="00731C47" w14:paraId="714AA361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8F20C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Ressource </w:t>
            </w:r>
            <w:r w:rsidRPr="00BD59BD">
              <w:rPr>
                <w:b/>
                <w:sz w:val="20"/>
              </w:rPr>
              <w:t xml:space="preserve">électronique : Journal of the Canadian </w:t>
            </w:r>
            <w:proofErr w:type="spellStart"/>
            <w:r w:rsidRPr="00BD59BD">
              <w:rPr>
                <w:b/>
                <w:sz w:val="20"/>
              </w:rPr>
              <w:t>Historical</w:t>
            </w:r>
            <w:proofErr w:type="spellEnd"/>
            <w:r w:rsidRPr="00BD59BD">
              <w:rPr>
                <w:b/>
                <w:sz w:val="20"/>
              </w:rPr>
              <w:t xml:space="preserve"> Association = Revue de la Société historique du Canada</w:t>
            </w:r>
          </w:p>
        </w:tc>
      </w:tr>
      <w:tr w:rsidR="00731C47" w14:paraId="314C5014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6AA517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Le Monde diplomatique</w:t>
            </w:r>
          </w:p>
        </w:tc>
      </w:tr>
      <w:tr w:rsidR="00731C47" w14:paraId="037CBF95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8D83F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National </w:t>
            </w:r>
            <w:proofErr w:type="spellStart"/>
            <w:r>
              <w:rPr>
                <w:b/>
                <w:sz w:val="20"/>
              </w:rPr>
              <w:t>geographic</w:t>
            </w:r>
            <w:proofErr w:type="spellEnd"/>
            <w:r>
              <w:rPr>
                <w:b/>
                <w:sz w:val="20"/>
              </w:rPr>
              <w:t xml:space="preserve"> France</w:t>
            </w:r>
          </w:p>
        </w:tc>
      </w:tr>
      <w:tr w:rsidR="00731C47" w14:paraId="01C56382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CE70AC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Revue d’histoire de l’Amérique française</w:t>
            </w:r>
          </w:p>
        </w:tc>
      </w:tr>
      <w:tr w:rsidR="00731C47" w14:paraId="3964C90E" w14:textId="77777777" w:rsidTr="00641C77">
        <w:trPr>
          <w:trHeight w:val="340"/>
          <w:jc w:val="center"/>
        </w:trPr>
        <w:tc>
          <w:tcPr>
            <w:tcW w:w="10133" w:type="dxa"/>
            <w:tcBorders>
              <w:top w:val="dotted" w:sz="4" w:space="0" w:color="auto"/>
            </w:tcBorders>
            <w:vAlign w:val="center"/>
          </w:tcPr>
          <w:p w14:paraId="0C8730B8" w14:textId="77777777" w:rsidR="00731C47" w:rsidRDefault="00731C47" w:rsidP="00641C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Ressource électronique : </w:t>
            </w:r>
            <w:r w:rsidRPr="00BB3A19">
              <w:rPr>
                <w:b/>
                <w:bCs/>
                <w:sz w:val="20"/>
              </w:rPr>
              <w:t xml:space="preserve">Urban </w:t>
            </w:r>
            <w:proofErr w:type="spellStart"/>
            <w:r w:rsidRPr="00BB3A19">
              <w:rPr>
                <w:b/>
                <w:bCs/>
                <w:sz w:val="20"/>
              </w:rPr>
              <w:t>history</w:t>
            </w:r>
            <w:proofErr w:type="spellEnd"/>
            <w:r w:rsidRPr="00BB3A19">
              <w:rPr>
                <w:b/>
                <w:bCs/>
                <w:sz w:val="20"/>
              </w:rPr>
              <w:t xml:space="preserve"> </w:t>
            </w:r>
            <w:proofErr w:type="spellStart"/>
            <w:r w:rsidRPr="00BB3A19">
              <w:rPr>
                <w:b/>
                <w:bCs/>
                <w:sz w:val="20"/>
              </w:rPr>
              <w:t>review</w:t>
            </w:r>
            <w:proofErr w:type="spellEnd"/>
            <w:r w:rsidRPr="00BB3A19">
              <w:rPr>
                <w:b/>
                <w:bCs/>
                <w:sz w:val="20"/>
              </w:rPr>
              <w:t xml:space="preserve"> = Revue d'histoire urbaine</w:t>
            </w:r>
          </w:p>
        </w:tc>
      </w:tr>
    </w:tbl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9620"/>
      </w:tblGrid>
      <w:tr w:rsidR="00A67285" w:rsidRPr="007D707C" w14:paraId="06EB765C" w14:textId="77777777" w:rsidTr="00FB4079">
        <w:tc>
          <w:tcPr>
            <w:tcW w:w="450" w:type="dxa"/>
          </w:tcPr>
          <w:p w14:paraId="268385F7" w14:textId="77777777" w:rsidR="00A67285" w:rsidRDefault="00A67285" w:rsidP="00784AB5">
            <w:pPr>
              <w:pStyle w:val="Casecocher"/>
            </w:pPr>
          </w:p>
          <w:p w14:paraId="040EF8AF" w14:textId="572AE3A6" w:rsidR="007553B4" w:rsidRPr="007E64B4" w:rsidRDefault="007553B4" w:rsidP="00784AB5">
            <w:pPr>
              <w:pStyle w:val="Casecocher"/>
              <w:rPr>
                <w:lang w:val="fr-CA"/>
              </w:rPr>
            </w:pPr>
          </w:p>
        </w:tc>
        <w:tc>
          <w:tcPr>
            <w:tcW w:w="9620" w:type="dxa"/>
          </w:tcPr>
          <w:p w14:paraId="4D671708" w14:textId="76B70AE7" w:rsidR="00F51DEA" w:rsidRPr="007D707C" w:rsidRDefault="00F51DEA" w:rsidP="001602D3">
            <w:pPr>
              <w:pStyle w:val="Listenumros2"/>
              <w:numPr>
                <w:ilvl w:val="0"/>
                <w:numId w:val="0"/>
              </w:numPr>
            </w:pPr>
          </w:p>
        </w:tc>
      </w:tr>
    </w:tbl>
    <w:bookmarkEnd w:id="18"/>
    <w:p w14:paraId="0120F2D9" w14:textId="248183D2" w:rsidR="003456F6" w:rsidRDefault="00966476" w:rsidP="003456F6">
      <w:pPr>
        <w:pStyle w:val="Titre1"/>
      </w:pPr>
      <w:r>
        <w:t xml:space="preserve">Étape 2 : Construction d’un schéma </w:t>
      </w:r>
      <w:commentRangeStart w:id="30"/>
      <w:r>
        <w:t>d’entrevue</w:t>
      </w:r>
      <w:commentRangeEnd w:id="30"/>
      <w:r w:rsidR="00E521C2">
        <w:rPr>
          <w:rStyle w:val="Marquedecommentaire"/>
          <w:rFonts w:asciiTheme="minorHAnsi" w:eastAsiaTheme="minorHAnsi" w:hAnsiTheme="minorHAnsi" w:cstheme="minorBidi"/>
          <w:b w:val="0"/>
          <w:color w:val="595959" w:themeColor="text1" w:themeTint="A6"/>
        </w:rPr>
        <w:commentReference w:id="30"/>
      </w:r>
      <w:r w:rsidR="00240BA1">
        <w:t xml:space="preserve"> (%) ; Remise : </w:t>
      </w:r>
    </w:p>
    <w:p w14:paraId="3C011AA9" w14:textId="77777777" w:rsidR="00AF2A5A" w:rsidRDefault="00AF2A5A" w:rsidP="00AF2A5A">
      <w:pPr>
        <w:rPr>
          <w:color w:val="auto"/>
          <w:lang w:val="fr-CA"/>
        </w:rPr>
      </w:pPr>
      <w:commentRangeStart w:id="31"/>
      <w:r w:rsidRPr="2FFA3E0B">
        <w:rPr>
          <w:color w:val="auto"/>
          <w:lang w:val="fr-CA"/>
        </w:rPr>
        <w:t xml:space="preserve">Préparer </w:t>
      </w:r>
      <w:r w:rsidRPr="2FFA3E0B">
        <w:rPr>
          <w:b/>
          <w:bCs/>
          <w:color w:val="auto"/>
          <w:lang w:val="fr-CA"/>
        </w:rPr>
        <w:t>6 à 8 questions ouvertes</w:t>
      </w:r>
      <w:r w:rsidRPr="2FFA3E0B">
        <w:rPr>
          <w:color w:val="auto"/>
          <w:lang w:val="fr-CA"/>
        </w:rPr>
        <w:t xml:space="preserve"> qui permettront à la personne aînée de raconter son expérience.</w:t>
      </w:r>
      <w:commentRangeStart w:id="32"/>
      <w:commentRangeEnd w:id="32"/>
      <w:r>
        <w:commentReference w:id="32"/>
      </w:r>
      <w:commentRangeEnd w:id="31"/>
      <w:r w:rsidR="002E7A48">
        <w:rPr>
          <w:rStyle w:val="Marquedecommentaire"/>
        </w:rPr>
        <w:commentReference w:id="31"/>
      </w:r>
    </w:p>
    <w:p w14:paraId="764B3565" w14:textId="1C8FE157" w:rsidR="008D4274" w:rsidRDefault="008D4274" w:rsidP="00AF2A5A">
      <w:pPr>
        <w:pStyle w:val="Titre3"/>
        <w:rPr>
          <w:rFonts w:asciiTheme="minorHAnsi" w:eastAsiaTheme="minorHAnsi" w:hAnsiTheme="minorHAnsi" w:cstheme="minorBidi"/>
          <w:color w:val="auto"/>
          <w:szCs w:val="22"/>
          <w:lang w:val="fr-CA"/>
        </w:rPr>
      </w:pPr>
      <w:r>
        <w:rPr>
          <w:rFonts w:asciiTheme="minorHAnsi" w:eastAsiaTheme="minorHAnsi" w:hAnsiTheme="minorHAnsi" w:cstheme="minorBidi"/>
          <w:color w:val="auto"/>
          <w:szCs w:val="22"/>
          <w:lang w:val="fr-CA"/>
        </w:rPr>
        <w:t>Q</w:t>
      </w:r>
      <w:r w:rsidRPr="008D4274">
        <w:rPr>
          <w:rFonts w:asciiTheme="minorHAnsi" w:eastAsiaTheme="minorHAnsi" w:hAnsiTheme="minorHAnsi" w:cstheme="minorBidi"/>
          <w:color w:val="auto"/>
          <w:szCs w:val="22"/>
          <w:lang w:val="fr-CA"/>
        </w:rPr>
        <w:t>uestion de recherche</w:t>
      </w:r>
      <w:r>
        <w:rPr>
          <w:rFonts w:asciiTheme="minorHAnsi" w:eastAsiaTheme="minorHAnsi" w:hAnsiTheme="minorHAnsi" w:cstheme="minorBidi"/>
          <w:color w:val="auto"/>
          <w:szCs w:val="22"/>
          <w:lang w:val="fr-CA"/>
        </w:rPr>
        <w:t> : ___________________________________</w:t>
      </w:r>
    </w:p>
    <w:p w14:paraId="11689832" w14:textId="1F36042F" w:rsidR="00AF2A5A" w:rsidRPr="002825DA" w:rsidRDefault="00AF2A5A" w:rsidP="00AF2A5A">
      <w:pPr>
        <w:pStyle w:val="Titre3"/>
        <w:rPr>
          <w:color w:val="auto"/>
          <w:lang w:val="fr-CA"/>
        </w:rPr>
      </w:pPr>
      <w:r w:rsidRPr="002825DA">
        <w:rPr>
          <w:color w:val="auto"/>
          <w:lang w:val="fr-CA"/>
        </w:rPr>
        <w:t>Consignes</w:t>
      </w:r>
    </w:p>
    <w:p w14:paraId="74A35E9F" w14:textId="77777777" w:rsidR="00AF2A5A" w:rsidRPr="002825DA" w:rsidRDefault="00AF2A5A" w:rsidP="00AF2A5A">
      <w:pPr>
        <w:pStyle w:val="Paragraphedeliste"/>
        <w:numPr>
          <w:ilvl w:val="0"/>
          <w:numId w:val="67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Les questions doivent inviter à raconter (éviter les questions fermées)</w:t>
      </w:r>
    </w:p>
    <w:p w14:paraId="3A71FD43" w14:textId="77777777" w:rsidR="00AF2A5A" w:rsidRPr="002825DA" w:rsidRDefault="00AF2A5A" w:rsidP="00AF2A5A">
      <w:pPr>
        <w:pStyle w:val="Paragraphedeliste"/>
        <w:numPr>
          <w:ilvl w:val="0"/>
          <w:numId w:val="67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Les questions doivent être liées à l’événement choisi</w:t>
      </w:r>
    </w:p>
    <w:p w14:paraId="420DC4C9" w14:textId="24368C4A" w:rsidR="00AF2A5A" w:rsidRPr="002825DA" w:rsidRDefault="00AF2A5A" w:rsidP="00AF2A5A">
      <w:pPr>
        <w:pStyle w:val="Paragraphedeliste"/>
        <w:numPr>
          <w:ilvl w:val="0"/>
          <w:numId w:val="67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Le schéma d’entrevue sera préparé et validé en classe</w:t>
      </w:r>
      <w:r w:rsidR="00360D12">
        <w:rPr>
          <w:color w:val="auto"/>
          <w:lang w:val="fr-CA"/>
        </w:rPr>
        <w:t xml:space="preserve"> </w:t>
      </w:r>
    </w:p>
    <w:p w14:paraId="0E9080F0" w14:textId="1E33D112" w:rsidR="00685B4E" w:rsidRPr="007D707C" w:rsidRDefault="00966476" w:rsidP="020C3DEA">
      <w:pPr>
        <w:pStyle w:val="Titre1"/>
        <w:jc w:val="both"/>
      </w:pPr>
      <w:r>
        <w:t>Étape 3 : L’entrevue</w:t>
      </w:r>
    </w:p>
    <w:tbl>
      <w:tblPr>
        <w:tblW w:w="1007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50"/>
        <w:gridCol w:w="9620"/>
      </w:tblGrid>
      <w:tr w:rsidR="00A67285" w:rsidRPr="007D707C" w14:paraId="7CB77844" w14:textId="77777777" w:rsidTr="2FFA3E0B">
        <w:trPr>
          <w:trHeight w:val="297"/>
        </w:trPr>
        <w:tc>
          <w:tcPr>
            <w:tcW w:w="450" w:type="dxa"/>
          </w:tcPr>
          <w:p w14:paraId="58AF227F" w14:textId="3B80E297" w:rsidR="00A67285" w:rsidRPr="007D707C" w:rsidRDefault="00A67285" w:rsidP="00784AB5">
            <w:pPr>
              <w:pStyle w:val="Casecocher"/>
            </w:pPr>
          </w:p>
        </w:tc>
        <w:tc>
          <w:tcPr>
            <w:tcW w:w="9620" w:type="dxa"/>
          </w:tcPr>
          <w:p w14:paraId="698C46A6" w14:textId="77777777" w:rsidR="00A02FE5" w:rsidRPr="002825DA" w:rsidRDefault="00A02FE5" w:rsidP="00A02FE5">
            <w:pPr>
              <w:rPr>
                <w:color w:val="auto"/>
                <w:lang w:val="fr-CA"/>
              </w:rPr>
            </w:pPr>
            <w:r w:rsidRPr="002825DA">
              <w:rPr>
                <w:color w:val="auto"/>
                <w:lang w:val="fr-CA"/>
              </w:rPr>
              <w:t>L’entrevue doit être :</w:t>
            </w:r>
          </w:p>
          <w:p w14:paraId="457F37CE" w14:textId="77777777" w:rsidR="00A02FE5" w:rsidRPr="002825DA" w:rsidRDefault="0B948459" w:rsidP="2FFA3E0B">
            <w:pPr>
              <w:pStyle w:val="Listenumros"/>
              <w:rPr>
                <w:lang w:val="fr-CA"/>
              </w:rPr>
            </w:pPr>
            <w:proofErr w:type="gramStart"/>
            <w:r w:rsidRPr="2FFA3E0B">
              <w:rPr>
                <w:lang w:val="fr-CA"/>
              </w:rPr>
              <w:t>réalisée</w:t>
            </w:r>
            <w:proofErr w:type="gramEnd"/>
            <w:r w:rsidRPr="2FFA3E0B">
              <w:rPr>
                <w:lang w:val="fr-CA"/>
              </w:rPr>
              <w:t xml:space="preserve"> auprès d’une </w:t>
            </w:r>
            <w:r w:rsidRPr="2FFA3E0B">
              <w:rPr>
                <w:b/>
                <w:bCs/>
                <w:lang w:val="fr-CA"/>
              </w:rPr>
              <w:t>personne aînée</w:t>
            </w:r>
            <w:r w:rsidRPr="2FFA3E0B">
              <w:rPr>
                <w:lang w:val="fr-CA"/>
              </w:rPr>
              <w:t xml:space="preserve"> </w:t>
            </w:r>
            <w:commentRangeStart w:id="33"/>
            <w:commentRangeStart w:id="34"/>
            <w:r w:rsidRPr="2FFA3E0B">
              <w:rPr>
                <w:lang w:val="fr-CA"/>
              </w:rPr>
              <w:t>;</w:t>
            </w:r>
            <w:commentRangeEnd w:id="33"/>
            <w:r w:rsidR="00A02FE5">
              <w:commentReference w:id="33"/>
            </w:r>
            <w:commentRangeEnd w:id="34"/>
            <w:r w:rsidR="00BB0582">
              <w:rPr>
                <w:rStyle w:val="Marquedecommentaire"/>
              </w:rPr>
              <w:commentReference w:id="34"/>
            </w:r>
          </w:p>
          <w:p w14:paraId="3C8CAA16" w14:textId="77777777" w:rsidR="00A02FE5" w:rsidRPr="002825DA" w:rsidRDefault="00A02FE5" w:rsidP="00A02FE5">
            <w:pPr>
              <w:pStyle w:val="Listenumros"/>
              <w:numPr>
                <w:ilvl w:val="0"/>
                <w:numId w:val="69"/>
              </w:numPr>
              <w:rPr>
                <w:lang w:val="fr-CA"/>
              </w:rPr>
            </w:pPr>
            <w:proofErr w:type="gramStart"/>
            <w:r w:rsidRPr="002825DA">
              <w:rPr>
                <w:lang w:val="fr-CA"/>
              </w:rPr>
              <w:t>menée</w:t>
            </w:r>
            <w:proofErr w:type="gramEnd"/>
            <w:r w:rsidRPr="002825DA">
              <w:rPr>
                <w:lang w:val="fr-CA"/>
              </w:rPr>
              <w:t xml:space="preserve"> avec respect et écoute ;</w:t>
            </w:r>
          </w:p>
          <w:p w14:paraId="7B65D612" w14:textId="77777777" w:rsidR="00A02FE5" w:rsidRPr="002825DA" w:rsidRDefault="00A02FE5" w:rsidP="00A02FE5">
            <w:pPr>
              <w:pStyle w:val="Listenumros"/>
              <w:numPr>
                <w:ilvl w:val="0"/>
                <w:numId w:val="69"/>
              </w:numPr>
              <w:rPr>
                <w:lang w:val="fr-CA"/>
              </w:rPr>
            </w:pPr>
            <w:proofErr w:type="gramStart"/>
            <w:r w:rsidRPr="002825DA">
              <w:rPr>
                <w:lang w:val="fr-CA"/>
              </w:rPr>
              <w:t>filmée</w:t>
            </w:r>
            <w:proofErr w:type="gramEnd"/>
            <w:r w:rsidRPr="002825DA">
              <w:rPr>
                <w:lang w:val="fr-CA"/>
              </w:rPr>
              <w:t xml:space="preserve"> obligatoirement.</w:t>
            </w:r>
          </w:p>
          <w:p w14:paraId="6210A367" w14:textId="0A6F2D16" w:rsidR="00EA7F93" w:rsidRDefault="00DA12A9" w:rsidP="00A02FE5">
            <w:pPr>
              <w:pStyle w:val="Listenumros"/>
              <w:numPr>
                <w:ilvl w:val="0"/>
                <w:numId w:val="69"/>
              </w:numPr>
            </w:pPr>
            <w:r>
              <w:t>Préparation à l’entrevue </w:t>
            </w:r>
            <w:r w:rsidR="00EA7F93">
              <w:t xml:space="preserve">: </w:t>
            </w:r>
          </w:p>
          <w:p w14:paraId="559E3355" w14:textId="77777777" w:rsidR="00A60F96" w:rsidRDefault="00DA12A9" w:rsidP="00A02FE5">
            <w:pPr>
              <w:pStyle w:val="Listenumros2"/>
            </w:pPr>
            <w:r>
              <w:t>V</w:t>
            </w:r>
            <w:r w:rsidR="009718D3">
              <w:t>érification du matériel</w:t>
            </w:r>
            <w:r>
              <w:t xml:space="preserve"> : </w:t>
            </w:r>
          </w:p>
          <w:p w14:paraId="72D52B99" w14:textId="77777777" w:rsidR="00A60F96" w:rsidRDefault="00DA12A9" w:rsidP="00A02FE5">
            <w:pPr>
              <w:pStyle w:val="Listenumros2"/>
              <w:numPr>
                <w:ilvl w:val="2"/>
                <w:numId w:val="7"/>
              </w:numPr>
            </w:pPr>
            <w:proofErr w:type="gramStart"/>
            <w:r>
              <w:t>ordinateur</w:t>
            </w:r>
            <w:proofErr w:type="gramEnd"/>
            <w:r>
              <w:t>,</w:t>
            </w:r>
          </w:p>
          <w:p w14:paraId="68171449" w14:textId="109CDEED" w:rsidR="00A60F96" w:rsidRDefault="00DA12A9" w:rsidP="00A02FE5">
            <w:pPr>
              <w:pStyle w:val="Listenumros2"/>
              <w:numPr>
                <w:ilvl w:val="2"/>
                <w:numId w:val="7"/>
              </w:numPr>
            </w:pPr>
            <w:proofErr w:type="gramStart"/>
            <w:r>
              <w:t>micro</w:t>
            </w:r>
            <w:proofErr w:type="gramEnd"/>
            <w:r w:rsidR="008851EE">
              <w:t>,</w:t>
            </w:r>
            <w:r>
              <w:t xml:space="preserve"> </w:t>
            </w:r>
          </w:p>
          <w:p w14:paraId="2B4A2956" w14:textId="311DD10A" w:rsidR="00A60F96" w:rsidRDefault="00DA12A9" w:rsidP="00A02FE5">
            <w:pPr>
              <w:pStyle w:val="Listenumros2"/>
              <w:numPr>
                <w:ilvl w:val="2"/>
                <w:numId w:val="7"/>
              </w:numPr>
            </w:pPr>
            <w:proofErr w:type="gramStart"/>
            <w:r>
              <w:t>caméra</w:t>
            </w:r>
            <w:proofErr w:type="gramEnd"/>
            <w:r w:rsidR="008851EE">
              <w:t>,</w:t>
            </w:r>
            <w:r>
              <w:t xml:space="preserve"> </w:t>
            </w:r>
          </w:p>
          <w:p w14:paraId="0D1152CC" w14:textId="760754D1" w:rsidR="00CC1742" w:rsidRDefault="0059413A" w:rsidP="00A02FE5">
            <w:pPr>
              <w:pStyle w:val="Listenumros2"/>
              <w:numPr>
                <w:ilvl w:val="2"/>
                <w:numId w:val="7"/>
              </w:numPr>
            </w:pPr>
            <w:proofErr w:type="gramStart"/>
            <w:r>
              <w:t>code</w:t>
            </w:r>
            <w:proofErr w:type="gramEnd"/>
            <w:r>
              <w:t xml:space="preserve"> vestimentaire adéquat, </w:t>
            </w:r>
          </w:p>
          <w:p w14:paraId="018F36AE" w14:textId="2031C9F7" w:rsidR="009718D3" w:rsidRDefault="00DA12A9" w:rsidP="00A02FE5">
            <w:pPr>
              <w:pStyle w:val="Listenumros2"/>
              <w:numPr>
                <w:ilvl w:val="2"/>
                <w:numId w:val="7"/>
              </w:numPr>
            </w:pPr>
            <w:proofErr w:type="gramStart"/>
            <w:r>
              <w:t>feuilles</w:t>
            </w:r>
            <w:proofErr w:type="gramEnd"/>
            <w:r>
              <w:t xml:space="preserve"> avec les questions d’entrevue</w:t>
            </w:r>
            <w:r w:rsidR="008851EE">
              <w:t>.</w:t>
            </w:r>
            <w:r>
              <w:t xml:space="preserve"> </w:t>
            </w:r>
          </w:p>
          <w:p w14:paraId="51CB3B87" w14:textId="2B24A557" w:rsidR="009718D3" w:rsidRPr="007D707C" w:rsidRDefault="009718D3" w:rsidP="00A02FE5">
            <w:pPr>
              <w:pStyle w:val="Listenumros2"/>
            </w:pPr>
            <w:r>
              <w:lastRenderedPageBreak/>
              <w:t>Validation d</w:t>
            </w:r>
            <w:r w:rsidR="00644CC8">
              <w:t>e</w:t>
            </w:r>
            <w:r>
              <w:t xml:space="preserve"> l’heure et du lieu de rendez-vous par le moyen d</w:t>
            </w:r>
            <w:r w:rsidR="008851EE">
              <w:t>e</w:t>
            </w:r>
            <w:r>
              <w:t xml:space="preserve"> contact privilégié</w:t>
            </w:r>
            <w:r w:rsidR="008851EE">
              <w:t xml:space="preserve"> par la personne aînée</w:t>
            </w:r>
            <w:r>
              <w:t xml:space="preserve">. </w:t>
            </w:r>
          </w:p>
        </w:tc>
      </w:tr>
    </w:tbl>
    <w:p w14:paraId="34B09521" w14:textId="5BD0B3E4" w:rsidR="009355C2" w:rsidRPr="007D707C" w:rsidRDefault="00054299" w:rsidP="009355C2">
      <w:r w:rsidRPr="00385353">
        <w:rPr>
          <w:rFonts w:ascii="Segoe UI Symbol" w:hAnsi="Segoe UI Symbol" w:cs="Segoe UI Symbol"/>
          <w:color w:val="auto"/>
        </w:rPr>
        <w:lastRenderedPageBreak/>
        <w:t>⚠</w:t>
      </w:r>
      <w:r w:rsidRPr="00385353">
        <w:rPr>
          <w:color w:val="auto"/>
        </w:rPr>
        <w:t>️</w:t>
      </w:r>
      <w:r>
        <w:rPr>
          <w:color w:val="auto"/>
        </w:rPr>
        <w:t xml:space="preserve"> </w:t>
      </w:r>
      <w:r w:rsidRPr="00054299">
        <w:rPr>
          <w:color w:val="FF0000"/>
        </w:rPr>
        <w:t xml:space="preserve">ATTENTION : l’entrevue doit OBLIGATOIREMENT être filmée. </w:t>
      </w:r>
    </w:p>
    <w:p w14:paraId="7555E748" w14:textId="408046B8" w:rsidR="00685B4E" w:rsidRPr="007D707C" w:rsidRDefault="00966476" w:rsidP="006F38DB">
      <w:pPr>
        <w:pStyle w:val="Titre1"/>
      </w:pPr>
      <w:r>
        <w:t xml:space="preserve">Étape 4 : </w:t>
      </w:r>
      <w:r w:rsidR="00240BA1">
        <w:t>Rapport d’entrevue (%</w:t>
      </w:r>
      <w:r w:rsidR="003F05E7">
        <w:t>) ;</w:t>
      </w:r>
      <w:r w:rsidR="00240BA1">
        <w:t xml:space="preserve"> Remise : </w:t>
      </w:r>
    </w:p>
    <w:p w14:paraId="45891BC4" w14:textId="77777777" w:rsidR="0098496E" w:rsidRPr="00427B07" w:rsidRDefault="0098496E" w:rsidP="0098496E">
      <w:pPr>
        <w:rPr>
          <w:b/>
          <w:bCs/>
          <w:color w:val="63A537" w:themeColor="accent2"/>
        </w:rPr>
      </w:pPr>
      <w:commentRangeStart w:id="36"/>
      <w:commentRangeStart w:id="37"/>
      <w:r w:rsidRPr="00427B07">
        <w:rPr>
          <w:b/>
          <w:bCs/>
          <w:color w:val="63A537" w:themeColor="accent2"/>
        </w:rPr>
        <w:t xml:space="preserve">Canevas du travail écrit : </w:t>
      </w:r>
      <w:commentRangeEnd w:id="36"/>
      <w:r w:rsidR="00BB0582">
        <w:rPr>
          <w:rStyle w:val="Marquedecommentaire"/>
        </w:rPr>
        <w:commentReference w:id="36"/>
      </w:r>
      <w:commentRangeEnd w:id="37"/>
      <w:r w:rsidR="00BB0582">
        <w:rPr>
          <w:rStyle w:val="Marquedecommentaire"/>
        </w:rPr>
        <w:commentReference w:id="37"/>
      </w:r>
    </w:p>
    <w:p w14:paraId="37FAFD67" w14:textId="26FD5D5B" w:rsidR="0098496E" w:rsidRDefault="0098496E" w:rsidP="00761252">
      <w:pPr>
        <w:pStyle w:val="Paragraphedeliste"/>
        <w:numPr>
          <w:ilvl w:val="0"/>
          <w:numId w:val="18"/>
        </w:numPr>
      </w:pPr>
      <w:r>
        <w:t>Page titre selon les normes de présentation (1p.)</w:t>
      </w:r>
      <w:r w:rsidR="00C857A8">
        <w:t>,</w:t>
      </w:r>
    </w:p>
    <w:p w14:paraId="2B04400A" w14:textId="291DDE76" w:rsidR="0098496E" w:rsidRDefault="0098496E" w:rsidP="00761252">
      <w:pPr>
        <w:pStyle w:val="Paragraphedeliste"/>
        <w:numPr>
          <w:ilvl w:val="0"/>
          <w:numId w:val="18"/>
        </w:numPr>
      </w:pPr>
      <w:r>
        <w:t>Introduction (1 p.)</w:t>
      </w:r>
      <w:r w:rsidR="00C857A8">
        <w:t>,</w:t>
      </w:r>
    </w:p>
    <w:p w14:paraId="5D197F05" w14:textId="7ED1C498" w:rsidR="0098496E" w:rsidRDefault="006B0205" w:rsidP="00761252">
      <w:pPr>
        <w:pStyle w:val="Paragraphedeliste"/>
        <w:numPr>
          <w:ilvl w:val="0"/>
          <w:numId w:val="18"/>
        </w:numPr>
      </w:pPr>
      <w:r>
        <w:t>Chapitre 1 : section historique corrigée</w:t>
      </w:r>
      <w:r w:rsidR="00895AC3">
        <w:t xml:space="preserve"> </w:t>
      </w:r>
      <w:r w:rsidR="00710962">
        <w:t xml:space="preserve">excluant l’introduction et la conclusion. </w:t>
      </w:r>
      <w:r w:rsidR="00D541E6">
        <w:t>Terminer ce chapitre par l’</w:t>
      </w:r>
      <w:r w:rsidR="00426DB9">
        <w:t>ouverture</w:t>
      </w:r>
      <w:r w:rsidR="00D541E6">
        <w:t xml:space="preserve"> à l’entrevue et l’objectif</w:t>
      </w:r>
      <w:r w:rsidR="0098496E">
        <w:t xml:space="preserve"> (</w:t>
      </w:r>
      <w:r w:rsidR="006F54FE">
        <w:t>2-3</w:t>
      </w:r>
      <w:r w:rsidR="00756458">
        <w:t xml:space="preserve"> </w:t>
      </w:r>
      <w:r w:rsidR="0098496E">
        <w:t>p.)</w:t>
      </w:r>
      <w:r w:rsidR="00C857A8">
        <w:t>,</w:t>
      </w:r>
    </w:p>
    <w:p w14:paraId="362AD648" w14:textId="53EBBFE9" w:rsidR="0098496E" w:rsidRDefault="00D541E6" w:rsidP="00761252">
      <w:pPr>
        <w:pStyle w:val="Paragraphedeliste"/>
        <w:numPr>
          <w:ilvl w:val="0"/>
          <w:numId w:val="18"/>
        </w:numPr>
      </w:pPr>
      <w:r>
        <w:t>Chapitre 2</w:t>
      </w:r>
      <w:r w:rsidR="006740F6">
        <w:t> :</w:t>
      </w:r>
      <w:r>
        <w:t> </w:t>
      </w:r>
      <w:r w:rsidR="00224DB4">
        <w:t>Analyse du témoignage et mise en contexte</w:t>
      </w:r>
      <w:r w:rsidR="003B3A92">
        <w:t xml:space="preserve"> </w:t>
      </w:r>
      <w:r w:rsidR="00224DB4">
        <w:t>(5-7 p.)</w:t>
      </w:r>
      <w:r w:rsidR="00C857A8">
        <w:t>.),</w:t>
      </w:r>
    </w:p>
    <w:p w14:paraId="7B89B948" w14:textId="0CF37553" w:rsidR="00426DB9" w:rsidRDefault="00426DB9" w:rsidP="00761252">
      <w:pPr>
        <w:pStyle w:val="Paragraphedeliste"/>
        <w:numPr>
          <w:ilvl w:val="0"/>
          <w:numId w:val="18"/>
        </w:numPr>
      </w:pPr>
      <w:r>
        <w:t>Conclusion</w:t>
      </w:r>
      <w:r w:rsidR="00EC0C37">
        <w:t xml:space="preserve"> individuelle (une conclusion par membre de l’équipe)</w:t>
      </w:r>
      <w:r w:rsidR="00427B07">
        <w:t xml:space="preserve"> (</w:t>
      </w:r>
      <w:r w:rsidR="00224DB4">
        <w:t xml:space="preserve">1/2 à </w:t>
      </w:r>
      <w:r w:rsidR="00427B07">
        <w:t>1</w:t>
      </w:r>
      <w:r w:rsidR="00EB0D06">
        <w:t xml:space="preserve"> </w:t>
      </w:r>
      <w:r w:rsidR="00427B07">
        <w:t>p.),</w:t>
      </w:r>
    </w:p>
    <w:p w14:paraId="246B5E7A" w14:textId="14F31234" w:rsidR="0098496E" w:rsidRDefault="0098496E" w:rsidP="00761252">
      <w:pPr>
        <w:pStyle w:val="Paragraphedeliste"/>
        <w:numPr>
          <w:ilvl w:val="0"/>
          <w:numId w:val="18"/>
        </w:numPr>
      </w:pPr>
      <w:r>
        <w:t>Liste de références</w:t>
      </w:r>
      <w:r w:rsidR="00427B07">
        <w:t xml:space="preserve"> (ne contenant que les sources utilisées dans le travail),</w:t>
      </w:r>
      <w:r>
        <w:t xml:space="preserve"> </w:t>
      </w:r>
    </w:p>
    <w:p w14:paraId="46142B63" w14:textId="580504E4" w:rsidR="0098496E" w:rsidRPr="004A7206" w:rsidRDefault="0098496E" w:rsidP="0098496E">
      <w:pPr>
        <w:rPr>
          <w:b/>
          <w:bCs/>
          <w:color w:val="37A76F" w:themeColor="accent3"/>
          <w:u w:val="single"/>
        </w:rPr>
      </w:pPr>
      <w:r w:rsidRPr="004A7206">
        <w:rPr>
          <w:b/>
          <w:bCs/>
          <w:color w:val="37A76F" w:themeColor="accent3"/>
          <w:u w:val="single"/>
        </w:rPr>
        <w:t>Sections du travail</w:t>
      </w:r>
      <w:r w:rsidR="00427B07" w:rsidRPr="004A7206">
        <w:rPr>
          <w:b/>
          <w:bCs/>
          <w:color w:val="37A76F" w:themeColor="accent3"/>
          <w:u w:val="single"/>
        </w:rPr>
        <w:t> :</w:t>
      </w:r>
    </w:p>
    <w:p w14:paraId="2930F397" w14:textId="77777777" w:rsidR="00911CA1" w:rsidRPr="002825DA" w:rsidRDefault="00911CA1" w:rsidP="00911CA1">
      <w:pPr>
        <w:pStyle w:val="Paragraphedeliste"/>
        <w:numPr>
          <w:ilvl w:val="0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b/>
          <w:bCs/>
          <w:color w:val="auto"/>
          <w:lang w:val="fr-CA"/>
        </w:rPr>
        <w:t>Page titre</w:t>
      </w:r>
    </w:p>
    <w:p w14:paraId="55FDB3FB" w14:textId="77777777" w:rsidR="00911CA1" w:rsidRDefault="00911CA1" w:rsidP="00911CA1">
      <w:pPr>
        <w:pStyle w:val="Paragraphedeliste"/>
        <w:numPr>
          <w:ilvl w:val="0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b/>
          <w:bCs/>
          <w:color w:val="auto"/>
          <w:lang w:val="fr-CA"/>
        </w:rPr>
        <w:t>Introduction</w:t>
      </w:r>
      <w:r w:rsidRPr="002825DA">
        <w:rPr>
          <w:color w:val="auto"/>
          <w:lang w:val="fr-CA"/>
        </w:rPr>
        <w:t xml:space="preserve"> (1 page)</w:t>
      </w:r>
    </w:p>
    <w:p w14:paraId="3FD80233" w14:textId="4B2E7928" w:rsidR="00D6107F" w:rsidRPr="002825DA" w:rsidRDefault="00D6107F" w:rsidP="00D6107F">
      <w:pPr>
        <w:pStyle w:val="Paragraphedeliste"/>
        <w:spacing w:before="0" w:after="160" w:line="279" w:lineRule="auto"/>
        <w:ind w:left="1080"/>
        <w:rPr>
          <w:color w:val="auto"/>
          <w:lang w:val="fr-CA"/>
        </w:rPr>
      </w:pPr>
      <w:r>
        <w:rPr>
          <w:b/>
          <w:bCs/>
          <w:color w:val="auto"/>
          <w:lang w:val="fr-CA"/>
        </w:rPr>
        <w:t xml:space="preserve">3 Paragraphes </w:t>
      </w:r>
    </w:p>
    <w:p w14:paraId="00EE9302" w14:textId="77777777" w:rsidR="00911CA1" w:rsidRPr="002825DA" w:rsidRDefault="00911CA1" w:rsidP="00911CA1">
      <w:pPr>
        <w:pStyle w:val="Paragraphedeliste"/>
        <w:numPr>
          <w:ilvl w:val="1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Présentation du sujet</w:t>
      </w:r>
    </w:p>
    <w:p w14:paraId="5B8A59A4" w14:textId="77777777" w:rsidR="00911CA1" w:rsidRPr="002825DA" w:rsidRDefault="00911CA1" w:rsidP="00911CA1">
      <w:pPr>
        <w:pStyle w:val="Paragraphedeliste"/>
        <w:numPr>
          <w:ilvl w:val="1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Objectif du travail</w:t>
      </w:r>
    </w:p>
    <w:p w14:paraId="659DBEF8" w14:textId="77777777" w:rsidR="00911CA1" w:rsidRPr="002825DA" w:rsidRDefault="00911CA1" w:rsidP="00911CA1">
      <w:pPr>
        <w:pStyle w:val="Paragraphedeliste"/>
        <w:numPr>
          <w:ilvl w:val="0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b/>
          <w:bCs/>
          <w:color w:val="auto"/>
          <w:lang w:val="fr-CA"/>
        </w:rPr>
        <w:t>Présentation historique résumée</w:t>
      </w:r>
      <w:r w:rsidRPr="002825DA">
        <w:rPr>
          <w:color w:val="auto"/>
          <w:lang w:val="fr-CA"/>
        </w:rPr>
        <w:t xml:space="preserve"> (2–3 pages)</w:t>
      </w:r>
    </w:p>
    <w:p w14:paraId="6FB425F4" w14:textId="77777777" w:rsidR="00911CA1" w:rsidRPr="002825DA" w:rsidRDefault="00911CA1" w:rsidP="00911CA1">
      <w:pPr>
        <w:pStyle w:val="Paragraphedeliste"/>
        <w:numPr>
          <w:ilvl w:val="1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Reprise de l’essentiel de la recherche historique</w:t>
      </w:r>
    </w:p>
    <w:p w14:paraId="6D20F720" w14:textId="77777777" w:rsidR="00911CA1" w:rsidRPr="002825DA" w:rsidRDefault="00911CA1" w:rsidP="00911CA1">
      <w:pPr>
        <w:pStyle w:val="Paragraphedeliste"/>
        <w:numPr>
          <w:ilvl w:val="0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b/>
          <w:bCs/>
          <w:color w:val="auto"/>
          <w:lang w:val="fr-CA"/>
        </w:rPr>
        <w:t>Analyse du témoignage et mise en contexte</w:t>
      </w:r>
      <w:r w:rsidRPr="002825DA">
        <w:rPr>
          <w:color w:val="auto"/>
          <w:lang w:val="fr-CA"/>
        </w:rPr>
        <w:t xml:space="preserve"> (5–7 pages)</w:t>
      </w:r>
    </w:p>
    <w:p w14:paraId="24B57FA3" w14:textId="41EECC4C" w:rsidR="00911CA1" w:rsidRPr="002825DA" w:rsidRDefault="00911CA1" w:rsidP="00911CA1">
      <w:pPr>
        <w:pStyle w:val="Paragraphedeliste"/>
        <w:numPr>
          <w:ilvl w:val="1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Présenter les éléments importants racontés par la personne aînée</w:t>
      </w:r>
    </w:p>
    <w:p w14:paraId="61EE512D" w14:textId="4C817868" w:rsidR="00911CA1" w:rsidRPr="002825DA" w:rsidRDefault="00911CA1" w:rsidP="00911CA1">
      <w:pPr>
        <w:pStyle w:val="Paragraphedeliste"/>
        <w:numPr>
          <w:ilvl w:val="1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Expliquer comment ces souvenirs confirment, nuancent ou enrichissent l’histoire connue</w:t>
      </w:r>
    </w:p>
    <w:p w14:paraId="0EAD17B3" w14:textId="30FB60F4" w:rsidR="00911CA1" w:rsidRPr="002825DA" w:rsidRDefault="00911CA1" w:rsidP="00911CA1">
      <w:pPr>
        <w:pStyle w:val="Paragraphedeliste"/>
        <w:numPr>
          <w:ilvl w:val="1"/>
          <w:numId w:val="70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 xml:space="preserve">Intégrer quelques </w:t>
      </w:r>
      <w:r w:rsidRPr="002825DA">
        <w:rPr>
          <w:b/>
          <w:bCs/>
          <w:color w:val="auto"/>
          <w:lang w:val="fr-CA"/>
        </w:rPr>
        <w:t>courtes citations</w:t>
      </w:r>
      <w:r w:rsidRPr="002825DA">
        <w:rPr>
          <w:color w:val="auto"/>
          <w:lang w:val="fr-CA"/>
        </w:rPr>
        <w:t xml:space="preserve"> tirées de l’entrevue (moins de 40 mots)</w:t>
      </w:r>
    </w:p>
    <w:p w14:paraId="2172D42B" w14:textId="20EABC2F" w:rsidR="00911CA1" w:rsidRPr="002825DA" w:rsidRDefault="00911CA1" w:rsidP="00911CA1">
      <w:pPr>
        <w:rPr>
          <w:color w:val="auto"/>
          <w:lang w:val="fr-CA"/>
        </w:rPr>
      </w:pPr>
      <w:r w:rsidRPr="002825DA">
        <w:rPr>
          <w:color w:val="auto"/>
          <w:lang w:val="fr-CA"/>
        </w:rPr>
        <w:t>Questions pour vous guider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11CA1" w:rsidRPr="002825DA" w14:paraId="61E4FB8C" w14:textId="77777777" w:rsidTr="00725057">
        <w:tc>
          <w:tcPr>
            <w:tcW w:w="9016" w:type="dxa"/>
            <w:vAlign w:val="center"/>
          </w:tcPr>
          <w:p w14:paraId="4D423A8E" w14:textId="0C19E3F8" w:rsidR="00911CA1" w:rsidRPr="0043279A" w:rsidRDefault="00911CA1" w:rsidP="00725057">
            <w:pPr>
              <w:spacing w:after="0"/>
              <w:rPr>
                <w:rFonts w:cstheme="minorHAnsi"/>
                <w:color w:val="auto"/>
                <w:lang w:val="fr-CA"/>
              </w:rPr>
            </w:pPr>
            <w:r w:rsidRPr="0043279A">
              <w:rPr>
                <w:rFonts w:cstheme="minorHAnsi"/>
                <w:color w:val="auto"/>
                <w:lang w:val="fr-CA"/>
              </w:rPr>
              <w:t xml:space="preserve">1     </w:t>
            </w:r>
            <w:r w:rsidRPr="0043279A">
              <w:rPr>
                <w:rFonts w:eastAsia="Consolas" w:cstheme="minorHAnsi"/>
                <w:color w:val="auto"/>
                <w:lang w:val="fr-CA"/>
              </w:rPr>
              <w:t>- Que raconte la personne ?</w:t>
            </w:r>
          </w:p>
          <w:p w14:paraId="00CD37A0" w14:textId="5A74175F" w:rsidR="00911CA1" w:rsidRPr="0043279A" w:rsidRDefault="00911CA1" w:rsidP="00725057">
            <w:pPr>
              <w:spacing w:after="0"/>
              <w:rPr>
                <w:rFonts w:cstheme="minorHAnsi"/>
                <w:color w:val="auto"/>
                <w:lang w:val="fr-CA"/>
              </w:rPr>
            </w:pPr>
            <w:r w:rsidRPr="0043279A">
              <w:rPr>
                <w:rFonts w:cstheme="minorHAnsi"/>
                <w:color w:val="auto"/>
                <w:lang w:val="fr-CA"/>
              </w:rPr>
              <w:t xml:space="preserve">2     </w:t>
            </w:r>
            <w:r w:rsidRPr="0043279A">
              <w:rPr>
                <w:rFonts w:eastAsia="Consolas" w:cstheme="minorHAnsi"/>
                <w:color w:val="auto"/>
                <w:lang w:val="fr-CA"/>
              </w:rPr>
              <w:t>- Qu’est\-ce qui correspond à ce que vous avez appris ?</w:t>
            </w:r>
          </w:p>
          <w:p w14:paraId="5BDBA707" w14:textId="0E04B44A" w:rsidR="00911CA1" w:rsidRPr="0043279A" w:rsidRDefault="00911CA1" w:rsidP="00725057">
            <w:pPr>
              <w:spacing w:after="0"/>
              <w:rPr>
                <w:rFonts w:cstheme="minorHAnsi"/>
                <w:color w:val="auto"/>
                <w:lang w:val="fr-CA"/>
              </w:rPr>
            </w:pPr>
            <w:r w:rsidRPr="0043279A">
              <w:rPr>
                <w:rFonts w:cstheme="minorHAnsi"/>
                <w:color w:val="auto"/>
                <w:lang w:val="fr-CA"/>
              </w:rPr>
              <w:t xml:space="preserve">3     </w:t>
            </w:r>
            <w:r w:rsidRPr="0043279A">
              <w:rPr>
                <w:rFonts w:eastAsia="Consolas" w:cstheme="minorHAnsi"/>
                <w:color w:val="auto"/>
                <w:lang w:val="fr-CA"/>
              </w:rPr>
              <w:t>- Qu’est\-ce qui rend l’événement plus concret ou humain ?</w:t>
            </w:r>
          </w:p>
          <w:p w14:paraId="14A39056" w14:textId="3A6AFE4A" w:rsidR="00911CA1" w:rsidRPr="002825DA" w:rsidRDefault="00911CA1" w:rsidP="00725057">
            <w:pPr>
              <w:spacing w:after="0"/>
              <w:rPr>
                <w:color w:val="auto"/>
                <w:lang w:val="fr-CA"/>
              </w:rPr>
            </w:pPr>
            <w:r w:rsidRPr="0043279A">
              <w:rPr>
                <w:rFonts w:cstheme="minorHAnsi"/>
                <w:color w:val="auto"/>
                <w:lang w:val="fr-CA"/>
              </w:rPr>
              <w:t xml:space="preserve">4     </w:t>
            </w:r>
            <w:r w:rsidRPr="0043279A">
              <w:rPr>
                <w:rFonts w:eastAsia="Consolas" w:cstheme="minorHAnsi"/>
                <w:color w:val="auto"/>
                <w:lang w:val="fr-CA"/>
              </w:rPr>
              <w:t>- Pourquoi ce témoignage est\-il important ?</w:t>
            </w:r>
          </w:p>
        </w:tc>
      </w:tr>
    </w:tbl>
    <w:p w14:paraId="28930E91" w14:textId="55155EB2" w:rsidR="00911CA1" w:rsidRPr="002825DA" w:rsidRDefault="00911CA1" w:rsidP="00911CA1">
      <w:pPr>
        <w:pStyle w:val="Paragraphedeliste"/>
        <w:numPr>
          <w:ilvl w:val="0"/>
          <w:numId w:val="71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b/>
          <w:bCs/>
          <w:color w:val="auto"/>
          <w:lang w:val="fr-CA"/>
        </w:rPr>
        <w:t>Conclusion individuelle</w:t>
      </w:r>
      <w:r w:rsidRPr="002825DA">
        <w:rPr>
          <w:color w:val="auto"/>
          <w:lang w:val="fr-CA"/>
        </w:rPr>
        <w:t xml:space="preserve"> (½ à 1 page par personne)</w:t>
      </w:r>
    </w:p>
    <w:p w14:paraId="2CA288F3" w14:textId="77777777" w:rsidR="00911CA1" w:rsidRPr="002825DA" w:rsidRDefault="00911CA1" w:rsidP="00911CA1">
      <w:pPr>
        <w:pStyle w:val="Paragraphedeliste"/>
        <w:numPr>
          <w:ilvl w:val="1"/>
          <w:numId w:val="71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Ce que j’ai appris sur l’événement</w:t>
      </w:r>
    </w:p>
    <w:p w14:paraId="726C958F" w14:textId="76999C9E" w:rsidR="00911CA1" w:rsidRPr="002825DA" w:rsidRDefault="00911CA1" w:rsidP="00911CA1">
      <w:pPr>
        <w:pStyle w:val="Paragraphedeliste"/>
        <w:numPr>
          <w:ilvl w:val="1"/>
          <w:numId w:val="71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Ce que le témoignage m’a permis de mieux comprendre</w:t>
      </w:r>
    </w:p>
    <w:p w14:paraId="4AB2937F" w14:textId="4EE14EA1" w:rsidR="00911CA1" w:rsidRDefault="00911CA1" w:rsidP="00911CA1">
      <w:pPr>
        <w:pStyle w:val="Paragraphedeliste"/>
        <w:numPr>
          <w:ilvl w:val="1"/>
          <w:numId w:val="71"/>
        </w:numPr>
        <w:spacing w:before="0" w:after="160" w:line="279" w:lineRule="auto"/>
        <w:rPr>
          <w:color w:val="auto"/>
          <w:lang w:val="fr-CA"/>
        </w:rPr>
      </w:pPr>
      <w:r w:rsidRPr="002825DA">
        <w:rPr>
          <w:color w:val="auto"/>
          <w:lang w:val="fr-CA"/>
        </w:rPr>
        <w:t>L’importance de transmettre cette mémoire aujourd’hui</w:t>
      </w:r>
    </w:p>
    <w:p w14:paraId="696CED42" w14:textId="77777777" w:rsidR="007D7B6A" w:rsidRPr="007D7B6A" w:rsidRDefault="007D7B6A" w:rsidP="007D7B6A">
      <w:pPr>
        <w:spacing w:before="0" w:after="160" w:line="279" w:lineRule="auto"/>
        <w:rPr>
          <w:color w:val="auto"/>
          <w:lang w:val="fr-CA"/>
        </w:rPr>
      </w:pPr>
    </w:p>
    <w:p w14:paraId="3FD1556A" w14:textId="5AA862F3" w:rsidR="00911CA1" w:rsidRPr="002825DA" w:rsidRDefault="007D7B6A" w:rsidP="00911CA1">
      <w:pPr>
        <w:pStyle w:val="Paragraphedeliste"/>
        <w:numPr>
          <w:ilvl w:val="0"/>
          <w:numId w:val="71"/>
        </w:numPr>
        <w:spacing w:before="0" w:after="160" w:line="279" w:lineRule="auto"/>
        <w:rPr>
          <w:color w:val="auto"/>
          <w:lang w:val="fr-CA"/>
        </w:rPr>
      </w:pPr>
      <w:r>
        <w:rPr>
          <w:b/>
          <w:bCs/>
          <w:color w:val="auto"/>
          <w:lang w:val="fr-CA"/>
        </w:rPr>
        <w:lastRenderedPageBreak/>
        <w:t>Liste de références</w:t>
      </w:r>
    </w:p>
    <w:p w14:paraId="335E347A" w14:textId="77777777" w:rsidR="00175FBD" w:rsidRDefault="00D30F49" w:rsidP="00175FBD">
      <w:pPr>
        <w:pStyle w:val="Paragraphedeliste"/>
        <w:ind w:left="1440"/>
      </w:pPr>
      <w:r>
        <w:rPr>
          <w:rFonts w:cs="Arial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9698825" wp14:editId="0870F372">
            <wp:simplePos x="0" y="0"/>
            <wp:positionH relativeFrom="margin">
              <wp:posOffset>-1212</wp:posOffset>
            </wp:positionH>
            <wp:positionV relativeFrom="paragraph">
              <wp:posOffset>74903</wp:posOffset>
            </wp:positionV>
            <wp:extent cx="621010" cy="621010"/>
            <wp:effectExtent l="0" t="0" r="0" b="8255"/>
            <wp:wrapNone/>
            <wp:docPr id="293601088" name="Graphique 1" descr="Lightbulb and gea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1088" name="Graphique 293601088" descr="Lightbulb and gear avec un remplissage uni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10" cy="62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FFA1B" w14:textId="0A81DF3F" w:rsidR="00175FBD" w:rsidRDefault="00175FBD" w:rsidP="00175FBD">
      <w:pPr>
        <w:pStyle w:val="Paragraphedeliste"/>
        <w:ind w:left="1440"/>
        <w:rPr>
          <w:rFonts w:cs="Arial"/>
          <w:b/>
          <w:bCs/>
          <w:color w:val="63A537" w:themeColor="accent2"/>
          <w:szCs w:val="24"/>
        </w:rPr>
      </w:pPr>
      <w:r w:rsidRPr="00746612">
        <w:rPr>
          <w:rFonts w:cs="Arial"/>
          <w:b/>
          <w:bCs/>
          <w:color w:val="63A537" w:themeColor="accent2"/>
          <w:szCs w:val="24"/>
        </w:rPr>
        <w:t>Aide-</w:t>
      </w:r>
      <w:commentRangeStart w:id="39"/>
      <w:commentRangeStart w:id="40"/>
      <w:r w:rsidRPr="00746612">
        <w:rPr>
          <w:rFonts w:cs="Arial"/>
          <w:b/>
          <w:bCs/>
          <w:color w:val="63A537" w:themeColor="accent2"/>
          <w:szCs w:val="24"/>
        </w:rPr>
        <w:t>mémoire</w:t>
      </w:r>
      <w:commentRangeEnd w:id="39"/>
      <w:r w:rsidR="005A56B8">
        <w:rPr>
          <w:rStyle w:val="Marquedecommentaire"/>
        </w:rPr>
        <w:commentReference w:id="39"/>
      </w:r>
      <w:commentRangeEnd w:id="40"/>
      <w:r w:rsidR="005A56B8">
        <w:rPr>
          <w:rStyle w:val="Marquedecommentaire"/>
        </w:rPr>
        <w:commentReference w:id="40"/>
      </w:r>
      <w:r w:rsidRPr="00746612">
        <w:rPr>
          <w:rFonts w:cs="Arial"/>
          <w:b/>
          <w:bCs/>
          <w:color w:val="63A537" w:themeColor="accent2"/>
          <w:szCs w:val="24"/>
        </w:rPr>
        <w:t xml:space="preserve"> ! </w:t>
      </w:r>
    </w:p>
    <w:p w14:paraId="43377810" w14:textId="5B6DEB3B" w:rsidR="00AE4CB2" w:rsidRPr="00AE4CB2" w:rsidRDefault="00AE4CB2" w:rsidP="00AE4CB2">
      <w:pPr>
        <w:pStyle w:val="Paragraphedeliste"/>
        <w:numPr>
          <w:ilvl w:val="0"/>
          <w:numId w:val="72"/>
        </w:numPr>
        <w:tabs>
          <w:tab w:val="num" w:pos="993"/>
        </w:tabs>
        <w:rPr>
          <w:rFonts w:cs="Arial"/>
          <w:szCs w:val="24"/>
          <w:lang w:val="fr-CA"/>
        </w:rPr>
      </w:pPr>
      <w:r w:rsidRPr="00AE4CB2">
        <w:rPr>
          <w:rFonts w:cs="Arial"/>
          <w:szCs w:val="24"/>
          <w:lang w:val="fr-CA"/>
        </w:rPr>
        <w:t xml:space="preserve">Malgré le formulaire de consentement, il faut nommer la personne aînée avec anonymat dans le rapport final. Voici comment citer dans votre travail de recherche : Personne aînée (PA) : ensuite vous pouvez toujours utiliser l’acronyme PA. </w:t>
      </w:r>
    </w:p>
    <w:p w14:paraId="0AE4BD83" w14:textId="4205C3B9" w:rsidR="00AE4CB2" w:rsidRDefault="00AE4CB2" w:rsidP="00AE4CB2">
      <w:pPr>
        <w:tabs>
          <w:tab w:val="left" w:pos="1479"/>
        </w:tabs>
        <w:rPr>
          <w:rFonts w:cs="Arial"/>
          <w:b/>
          <w:bCs/>
          <w:szCs w:val="24"/>
          <w:lang w:val="fr-CA"/>
        </w:rPr>
      </w:pPr>
    </w:p>
    <w:p w14:paraId="6C2F5A6A" w14:textId="0447136D" w:rsidR="00DB64C7" w:rsidRPr="006453DE" w:rsidRDefault="00AE4CB2" w:rsidP="00DB64C7">
      <w:pPr>
        <w:tabs>
          <w:tab w:val="num" w:pos="993"/>
        </w:tabs>
        <w:rPr>
          <w:rFonts w:cs="Arial"/>
          <w:b/>
          <w:bCs/>
          <w:szCs w:val="24"/>
          <w:lang w:val="fr-CA"/>
        </w:rPr>
      </w:pPr>
      <w:r>
        <w:rPr>
          <w:rFonts w:cs="Arial"/>
          <w:b/>
          <w:bCs/>
          <w:szCs w:val="24"/>
          <w:lang w:val="fr-CA"/>
        </w:rPr>
        <w:tab/>
      </w:r>
      <w:r w:rsidR="00DB64C7" w:rsidRPr="006453DE">
        <w:rPr>
          <w:rFonts w:cs="Arial"/>
          <w:b/>
          <w:bCs/>
          <w:szCs w:val="24"/>
          <w:lang w:val="fr-CA"/>
        </w:rPr>
        <w:t>Formuler avec neutralité</w:t>
      </w:r>
    </w:p>
    <w:p w14:paraId="6FAC8340" w14:textId="4129C341" w:rsidR="00DB64C7" w:rsidRPr="006453DE" w:rsidRDefault="00DB64C7" w:rsidP="2FFA3E0B">
      <w:pPr>
        <w:numPr>
          <w:ilvl w:val="0"/>
          <w:numId w:val="24"/>
        </w:numPr>
        <w:tabs>
          <w:tab w:val="num" w:pos="993"/>
        </w:tabs>
        <w:rPr>
          <w:rFonts w:cs="Arial"/>
          <w:lang w:val="fr-CA"/>
        </w:rPr>
      </w:pPr>
      <w:r w:rsidRPr="2FFA3E0B">
        <w:rPr>
          <w:rFonts w:cs="Arial"/>
          <w:lang w:val="fr-CA"/>
        </w:rPr>
        <w:t xml:space="preserve">Utilisez un style </w:t>
      </w:r>
      <w:commentRangeStart w:id="42"/>
      <w:r w:rsidRPr="2FFA3E0B">
        <w:rPr>
          <w:rFonts w:cs="Arial"/>
          <w:lang w:val="fr-CA"/>
        </w:rPr>
        <w:t>factuel</w:t>
      </w:r>
      <w:commentRangeEnd w:id="42"/>
      <w:r>
        <w:commentReference w:id="42"/>
      </w:r>
      <w:r w:rsidRPr="2FFA3E0B">
        <w:rPr>
          <w:rFonts w:cs="Arial"/>
          <w:lang w:val="fr-CA"/>
        </w:rPr>
        <w:t xml:space="preserve"> : « L</w:t>
      </w:r>
      <w:r w:rsidR="00AE4CB2" w:rsidRPr="2FFA3E0B">
        <w:rPr>
          <w:rFonts w:cs="Arial"/>
          <w:lang w:val="fr-CA"/>
        </w:rPr>
        <w:t>a PA</w:t>
      </w:r>
      <w:r w:rsidRPr="2FFA3E0B">
        <w:rPr>
          <w:rFonts w:cs="Arial"/>
          <w:lang w:val="fr-CA"/>
        </w:rPr>
        <w:t xml:space="preserve"> a déclaré que… », « Selon ses souvenirs… »,</w:t>
      </w:r>
      <w:proofErr w:type="gramStart"/>
      <w:r w:rsidR="00AE4CB2" w:rsidRPr="2FFA3E0B">
        <w:rPr>
          <w:rFonts w:cs="Arial"/>
          <w:lang w:val="fr-CA"/>
        </w:rPr>
        <w:t xml:space="preserve"> </w:t>
      </w:r>
      <w:r w:rsidRPr="2FFA3E0B">
        <w:rPr>
          <w:rFonts w:cs="Arial"/>
          <w:lang w:val="fr-CA"/>
        </w:rPr>
        <w:t>«</w:t>
      </w:r>
      <w:r w:rsidR="00AE4CB2" w:rsidRPr="2FFA3E0B">
        <w:rPr>
          <w:rFonts w:cs="Arial"/>
          <w:lang w:val="fr-CA"/>
        </w:rPr>
        <w:t>elle</w:t>
      </w:r>
      <w:proofErr w:type="gramEnd"/>
      <w:r w:rsidR="00AE4CB2" w:rsidRPr="2FFA3E0B">
        <w:rPr>
          <w:rFonts w:cs="Arial"/>
          <w:lang w:val="fr-CA"/>
        </w:rPr>
        <w:t xml:space="preserve"> </w:t>
      </w:r>
      <w:r w:rsidRPr="2FFA3E0B">
        <w:rPr>
          <w:rFonts w:cs="Arial"/>
          <w:lang w:val="fr-CA"/>
        </w:rPr>
        <w:t>se rappelle avoir… ».</w:t>
      </w:r>
    </w:p>
    <w:p w14:paraId="48341A12" w14:textId="77777777" w:rsidR="00DB64C7" w:rsidRPr="006453DE" w:rsidRDefault="00DB64C7" w:rsidP="00DB64C7">
      <w:pPr>
        <w:numPr>
          <w:ilvl w:val="0"/>
          <w:numId w:val="24"/>
        </w:numPr>
        <w:tabs>
          <w:tab w:val="num" w:pos="993"/>
        </w:tabs>
        <w:rPr>
          <w:rFonts w:cs="Arial"/>
          <w:szCs w:val="24"/>
          <w:lang w:val="fr-CA"/>
        </w:rPr>
      </w:pPr>
      <w:r w:rsidRPr="006453DE">
        <w:rPr>
          <w:rFonts w:cs="Arial"/>
          <w:szCs w:val="24"/>
          <w:lang w:val="fr-CA"/>
        </w:rPr>
        <w:t>Évitez les adjectifs à connotation positive ou négative : préférez « réservé » à « froid », « enthousiaste » à « passionné ».</w:t>
      </w:r>
    </w:p>
    <w:p w14:paraId="11D90D11" w14:textId="716756A6" w:rsidR="00DB64C7" w:rsidRPr="006453DE" w:rsidRDefault="00DB64C7" w:rsidP="00DB64C7">
      <w:pPr>
        <w:numPr>
          <w:ilvl w:val="0"/>
          <w:numId w:val="24"/>
        </w:numPr>
        <w:tabs>
          <w:tab w:val="num" w:pos="993"/>
        </w:tabs>
        <w:rPr>
          <w:rFonts w:cs="Arial"/>
          <w:szCs w:val="24"/>
          <w:lang w:val="fr-CA"/>
        </w:rPr>
      </w:pPr>
      <w:r w:rsidRPr="006453DE">
        <w:rPr>
          <w:rFonts w:cs="Arial"/>
          <w:szCs w:val="24"/>
          <w:lang w:val="fr-CA"/>
        </w:rPr>
        <w:t>Présentez les émotions observées comme des faits : « L</w:t>
      </w:r>
      <w:r w:rsidR="00AE4CB2">
        <w:rPr>
          <w:rFonts w:cs="Arial"/>
          <w:szCs w:val="24"/>
          <w:lang w:val="fr-CA"/>
        </w:rPr>
        <w:t xml:space="preserve">a PA </w:t>
      </w:r>
      <w:r w:rsidRPr="006453DE">
        <w:rPr>
          <w:rFonts w:cs="Arial"/>
          <w:szCs w:val="24"/>
          <w:lang w:val="fr-CA"/>
        </w:rPr>
        <w:t>a souri en évoquant… », « Sa voix s’est brisée lorsqu’elle a parlé de… ».</w:t>
      </w:r>
    </w:p>
    <w:p w14:paraId="3F5680C3" w14:textId="77777777" w:rsidR="00175FBD" w:rsidRPr="00DB64C7" w:rsidRDefault="00175FBD" w:rsidP="00175FBD">
      <w:pPr>
        <w:pStyle w:val="Paragraphedeliste"/>
        <w:ind w:left="1440"/>
        <w:rPr>
          <w:rFonts w:cs="Arial"/>
          <w:b/>
          <w:bCs/>
          <w:color w:val="63A537" w:themeColor="accent2"/>
          <w:szCs w:val="24"/>
          <w:lang w:val="fr-CA"/>
        </w:rPr>
      </w:pPr>
    </w:p>
    <w:p w14:paraId="789F4CC4" w14:textId="61BACEF3" w:rsidR="00860C1E" w:rsidRPr="00AE4CB2" w:rsidRDefault="00860C1E" w:rsidP="00175FBD">
      <w:pPr>
        <w:tabs>
          <w:tab w:val="left" w:pos="2626"/>
        </w:tabs>
        <w:rPr>
          <w:lang w:val="fr-CA"/>
        </w:rPr>
      </w:pPr>
    </w:p>
    <w:sectPr w:rsidR="00860C1E" w:rsidRPr="00AE4CB2" w:rsidSect="00492D7A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720" w:right="1080" w:bottom="720" w:left="1080" w:header="648" w:footer="432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el Landry" w:date="2026-04-22T14:14:00Z" w:initials="ML">
    <w:p w14:paraId="661DA68C" w14:textId="129A549E" w:rsidR="005316EA" w:rsidRDefault="00000000">
      <w:r>
        <w:annotationRef/>
      </w:r>
      <w:r w:rsidRPr="5CCE8E32">
        <w:t>Commentaire après avoir lu tout le document: je pense que ça prendrait un travail complet avec toutes les étapes en exemple. Ça permettrait vraiment de guider les étudiant (et les profs!)</w:t>
      </w:r>
    </w:p>
  </w:comment>
  <w:comment w:id="1" w:author="Michel Landry" w:date="2026-04-22T13:57:00Z" w:initials="ML">
    <w:p w14:paraId="1EE8AC0A" w14:textId="540FA690" w:rsidR="005316EA" w:rsidRDefault="00000000">
      <w:r>
        <w:annotationRef/>
      </w:r>
      <w:r w:rsidRPr="46124256">
        <w:t>On se comprend: dans mon cas, toutes les mentions histoire du Québec seront remplacées par Histoire de la Gaspésie ?</w:t>
      </w:r>
    </w:p>
  </w:comment>
  <w:comment w:id="2" w:author="Perron, Maryse" w:date="2026-04-24T10:48:00Z" w:initials="MP">
    <w:p w14:paraId="4A7C4E7E" w14:textId="77777777" w:rsidR="00E937D4" w:rsidRDefault="00E937D4" w:rsidP="00E937D4">
      <w:pPr>
        <w:pStyle w:val="Commentaire"/>
      </w:pPr>
      <w:r>
        <w:rPr>
          <w:rStyle w:val="Marquedecommentaire"/>
        </w:rPr>
        <w:annotationRef/>
      </w:r>
      <w:r>
        <w:t>Exactement!</w:t>
      </w:r>
    </w:p>
  </w:comment>
  <w:comment w:id="3" w:author="Michel Landry" w:date="2026-04-22T13:59:00Z" w:initials="ML">
    <w:p w14:paraId="3D9106B5" w14:textId="48959CAC" w:rsidR="005316EA" w:rsidRDefault="00000000">
      <w:r>
        <w:annotationRef/>
      </w:r>
      <w:r w:rsidRPr="7F9557C5">
        <w:t>Pas certain que le meilleur qualificatif soit humain. Ce sont déjà des humains qui réfléchissent. Peut-être pourrait-on parler davantage ''d'empathie historique''... Je ne sais pas.</w:t>
      </w:r>
    </w:p>
    <w:p w14:paraId="450F648A" w14:textId="7054FCF1" w:rsidR="005316EA" w:rsidRDefault="005316EA"/>
  </w:comment>
  <w:comment w:id="4" w:author="Perron, Maryse" w:date="2026-04-24T10:52:00Z" w:initials="MP">
    <w:p w14:paraId="44BC442F" w14:textId="77777777" w:rsidR="00154095" w:rsidRDefault="00154095" w:rsidP="00154095">
      <w:pPr>
        <w:pStyle w:val="Commentaire"/>
      </w:pPr>
      <w:r>
        <w:rPr>
          <w:rStyle w:val="Marquedecommentaire"/>
        </w:rPr>
        <w:annotationRef/>
      </w:r>
      <w:r>
        <w:t xml:space="preserve">Il faudrait offrir la possibilité du nombre de membres de l’équipe car parfois il pourrait être 2-3 ou 5 selon la dynamique des classes </w:t>
      </w:r>
    </w:p>
  </w:comment>
  <w:comment w:id="5" w:author="Perron, Maryse" w:date="2026-04-24T10:52:00Z" w:initials="MP">
    <w:p w14:paraId="73737CE4" w14:textId="04CC9086" w:rsidR="00154095" w:rsidRDefault="00154095" w:rsidP="00154095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"mailto:Sophie.Mayrand@etu.cegepdrummond.ca"</w:instrText>
      </w:r>
      <w:bookmarkStart w:id="6" w:name="_@_A5F210009FF546AF9AB4F32A303E6ADDZ"/>
      <w:r>
        <w:fldChar w:fldCharType="separate"/>
      </w:r>
      <w:bookmarkEnd w:id="6"/>
      <w:r w:rsidRPr="00154095">
        <w:rPr>
          <w:rStyle w:val="Mention"/>
          <w:noProof/>
        </w:rPr>
        <w:t>@Mayrand, Sophie</w:t>
      </w:r>
      <w:r>
        <w:fldChar w:fldCharType="end"/>
      </w:r>
      <w:r>
        <w:t xml:space="preserve"> </w:t>
      </w:r>
    </w:p>
  </w:comment>
  <w:comment w:id="7" w:author="Michel Landry" w:date="2026-04-22T14:03:00Z" w:initials="ML">
    <w:p w14:paraId="7B19E25C" w14:textId="5F658E04" w:rsidR="005316EA" w:rsidRDefault="00000000">
      <w:r>
        <w:annotationRef/>
      </w:r>
      <w:r w:rsidRPr="6EA827EB">
        <w:t>Je préciserais les tâches attendues, peut-être même en faire une liste</w:t>
      </w:r>
    </w:p>
  </w:comment>
  <w:comment w:id="8" w:author="Perron, Maryse" w:date="2026-04-24T11:07:00Z" w:initials="MP">
    <w:p w14:paraId="3AA36ACF" w14:textId="77777777" w:rsidR="005D430E" w:rsidRDefault="005D430E" w:rsidP="005D430E">
      <w:pPr>
        <w:pStyle w:val="Commentaire"/>
      </w:pPr>
      <w:r>
        <w:rPr>
          <w:rStyle w:val="Marquedecommentaire"/>
        </w:rPr>
        <w:annotationRef/>
      </w:r>
      <w:r>
        <w:t xml:space="preserve">Cette section reste à valider sur le fonctionnement du recrutement avec la partie musée et le formulaire accessible </w:t>
      </w:r>
    </w:p>
  </w:comment>
  <w:comment w:id="9" w:author="Perron, Maryse" w:date="2026-04-24T11:07:00Z" w:initials="MP">
    <w:p w14:paraId="3CECFB36" w14:textId="4C41BDCD" w:rsidR="005D430E" w:rsidRDefault="005D430E" w:rsidP="005D430E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"mailto:Sophie.Mayrand@etu.cegepdrummond.ca"</w:instrText>
      </w:r>
      <w:bookmarkStart w:id="10" w:name="_@_F118366094864D229763A0D1CA57BF93Z"/>
      <w:r>
        <w:fldChar w:fldCharType="separate"/>
      </w:r>
      <w:bookmarkEnd w:id="10"/>
      <w:r w:rsidRPr="005D430E">
        <w:rPr>
          <w:rStyle w:val="Mention"/>
          <w:noProof/>
        </w:rPr>
        <w:t>@Mayrand, Sophie</w:t>
      </w:r>
      <w:r>
        <w:fldChar w:fldCharType="end"/>
      </w:r>
      <w:r>
        <w:t xml:space="preserve"> </w:t>
      </w:r>
    </w:p>
  </w:comment>
  <w:comment w:id="11" w:author="Michel Landry" w:date="2026-04-22T14:04:00Z" w:initials="ML">
    <w:p w14:paraId="08DAC677" w14:textId="65CE5926" w:rsidR="005316EA" w:rsidRDefault="00000000">
      <w:r>
        <w:annotationRef/>
      </w:r>
      <w:r w:rsidRPr="59DCF2BC">
        <w:t>De ton côté, libères-tu les heures de cours pour ça?</w:t>
      </w:r>
    </w:p>
  </w:comment>
  <w:comment w:id="12" w:author="Perron, Maryse" w:date="2026-04-24T11:27:00Z" w:initials="MP">
    <w:p w14:paraId="2ADBFD85" w14:textId="77777777" w:rsidR="003B4033" w:rsidRDefault="003B4033" w:rsidP="003B4033">
      <w:pPr>
        <w:pStyle w:val="Commentaire"/>
      </w:pPr>
      <w:r>
        <w:rPr>
          <w:rStyle w:val="Marquedecommentaire"/>
        </w:rPr>
        <w:annotationRef/>
      </w:r>
      <w:r>
        <w:t xml:space="preserve">En fait, je crois que ce serait l’idéal pour l’avoir fait quelques fois sans libération, il y a beaucoup de complication pour les équipes qui n’arrivaient pas à trouver de trous communs </w:t>
      </w:r>
    </w:p>
  </w:comment>
  <w:comment w:id="13" w:author="Michel Landry" w:date="2026-04-22T14:05:00Z" w:initials="ML">
    <w:p w14:paraId="76636F28" w14:textId="67B520C0" w:rsidR="005316EA" w:rsidRDefault="00000000">
      <w:r>
        <w:annotationRef/>
      </w:r>
      <w:r w:rsidRPr="44828087">
        <w:t>Peut-on penser à utiliser l'IA à cette étape ou on considère qu'il y a des considérations pédagogiques la saisie des données? on parle bien d'un verbatim?</w:t>
      </w:r>
    </w:p>
  </w:comment>
  <w:comment w:id="14" w:author="Perron, Maryse" w:date="2026-04-24T11:28:00Z" w:initials="MP">
    <w:p w14:paraId="18120E95" w14:textId="77777777" w:rsidR="00D00374" w:rsidRDefault="00D00374" w:rsidP="00D00374">
      <w:pPr>
        <w:pStyle w:val="Commentaire"/>
      </w:pPr>
      <w:r>
        <w:rPr>
          <w:rStyle w:val="Marquedecommentaire"/>
        </w:rPr>
        <w:annotationRef/>
      </w:r>
      <w:r>
        <w:t xml:space="preserve">Non, pas d’un verbatim complet, seulement ressortir les sections pertinentes pour faire des liens. </w:t>
      </w:r>
    </w:p>
  </w:comment>
  <w:comment w:id="15" w:author="Michel Landry" w:date="2026-04-22T14:16:00Z" w:initials="ML">
    <w:p w14:paraId="752B0AE7" w14:textId="4B395E1D" w:rsidR="005316EA" w:rsidRDefault="00000000">
      <w:r>
        <w:annotationRef/>
      </w:r>
      <w:r w:rsidRPr="39CB2B1F">
        <w:t>Même commentaire que précédemment: quelles sont les dimensions précises de ce plan?</w:t>
      </w:r>
    </w:p>
    <w:p w14:paraId="33C7CA4E" w14:textId="3B5262A8" w:rsidR="005316EA" w:rsidRDefault="005316EA"/>
  </w:comment>
  <w:comment w:id="16" w:author="Michel Landry" w:date="2026-04-22T14:16:00Z" w:initials="ML">
    <w:p w14:paraId="76970B1F" w14:textId="520EEC33" w:rsidR="005316EA" w:rsidRDefault="00000000">
      <w:r>
        <w:annotationRef/>
      </w:r>
      <w:r w:rsidRPr="22C6D263">
        <w:t xml:space="preserve">J'ajouterais peut-être : remise formative. </w:t>
      </w:r>
    </w:p>
  </w:comment>
  <w:comment w:id="17" w:author="Perron, Maryse" w:date="2026-04-24T11:33:00Z" w:initials="MP">
    <w:p w14:paraId="5100970D" w14:textId="77777777" w:rsidR="00250A85" w:rsidRDefault="00250A85" w:rsidP="00250A85">
      <w:pPr>
        <w:pStyle w:val="Commentaire"/>
      </w:pPr>
      <w:r>
        <w:rPr>
          <w:rStyle w:val="Marquedecommentaire"/>
        </w:rPr>
        <w:annotationRef/>
      </w:r>
      <w:r>
        <w:t>J’envisage de la laisser peut être comme option. Simplement que par manque de temps une personne enseignante pourrait ne pas avoir les temps de faire une recherche formative</w:t>
      </w:r>
    </w:p>
  </w:comment>
  <w:comment w:id="20" w:author="Michel Landry" w:date="2026-04-22T14:07:00Z" w:initials="ML">
    <w:p w14:paraId="0312751D" w14:textId="7632F81B" w:rsidR="005316EA" w:rsidRDefault="00000000">
      <w:r>
        <w:annotationRef/>
      </w:r>
      <w:r w:rsidRPr="2372C669">
        <w:t>Ici, je serais plus directif sur le modèle: soit APA soit traditionnel</w:t>
      </w:r>
    </w:p>
    <w:p w14:paraId="07F13C15" w14:textId="030B7787" w:rsidR="005316EA" w:rsidRDefault="005316EA"/>
  </w:comment>
  <w:comment w:id="21" w:author="Perron, Maryse" w:date="2026-04-24T11:43:00Z" w:initials="MP">
    <w:p w14:paraId="2BB210C6" w14:textId="77777777" w:rsidR="00EF6792" w:rsidRDefault="00EF6792" w:rsidP="00EF6792">
      <w:pPr>
        <w:pStyle w:val="Commentaire"/>
      </w:pPr>
      <w:r>
        <w:rPr>
          <w:rStyle w:val="Marquedecommentaire"/>
        </w:rPr>
        <w:annotationRef/>
      </w:r>
      <w:r>
        <w:t>J’hésite, car c’est quelque chose de très peu connu en dehors des sciences humaines… je ne sais pas pour toi, mais dans mon cours s’est une histoire vécue ! :P</w:t>
      </w:r>
    </w:p>
  </w:comment>
  <w:comment w:id="22" w:author="Michel Landry" w:date="2026-04-22T14:07:00Z" w:initials="ML">
    <w:p w14:paraId="549129E2" w14:textId="34F5A06B" w:rsidR="005316EA" w:rsidRDefault="00000000">
      <w:r>
        <w:annotationRef/>
      </w:r>
      <w:r w:rsidRPr="40FE89E0">
        <w:t>je pourrais ajouter les ressources proprement gaspésiennes?</w:t>
      </w:r>
    </w:p>
  </w:comment>
  <w:comment w:id="23" w:author="Perron, Maryse" w:date="2026-04-24T11:44:00Z" w:initials="MP">
    <w:p w14:paraId="5CC352D8" w14:textId="77777777" w:rsidR="00362342" w:rsidRDefault="00362342" w:rsidP="00362342">
      <w:pPr>
        <w:pStyle w:val="Commentaire"/>
      </w:pPr>
      <w:r>
        <w:rPr>
          <w:rStyle w:val="Marquedecommentaire"/>
        </w:rPr>
        <w:annotationRef/>
      </w:r>
      <w:r>
        <w:t xml:space="preserve">Je crois qu’on pourrait offrir une variéré d’option et la personne enseignante sera libre d’y ajouter son contenu ! </w:t>
      </w:r>
    </w:p>
  </w:comment>
  <w:comment w:id="24" w:author="Perron, Maryse" w:date="2026-04-24T11:44:00Z" w:initials="MP">
    <w:p w14:paraId="3B14D52A" w14:textId="7DA42330" w:rsidR="00362342" w:rsidRDefault="00362342" w:rsidP="00362342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"mailto:Sophie.Mayrand@etu.cegepdrummond.ca"</w:instrText>
      </w:r>
      <w:bookmarkStart w:id="25" w:name="_@_FF5D7950E11C42CD92A529FA0EFBA797Z"/>
      <w:r>
        <w:fldChar w:fldCharType="separate"/>
      </w:r>
      <w:bookmarkEnd w:id="25"/>
      <w:r w:rsidRPr="00362342">
        <w:rPr>
          <w:rStyle w:val="Mention"/>
          <w:noProof/>
        </w:rPr>
        <w:t>@Mayrand, Sophie</w:t>
      </w:r>
      <w:r>
        <w:fldChar w:fldCharType="end"/>
      </w:r>
      <w:r>
        <w:t xml:space="preserve"> </w:t>
      </w:r>
    </w:p>
  </w:comment>
  <w:comment w:id="26" w:author="Perron, Maryse" w:date="2026-04-28T09:49:00Z" w:initials="MP">
    <w:p w14:paraId="582F6C8F" w14:textId="77777777" w:rsidR="005109B7" w:rsidRDefault="005109B7" w:rsidP="005109B7">
      <w:pPr>
        <w:pStyle w:val="Commentaire"/>
      </w:pPr>
      <w:r>
        <w:rPr>
          <w:rStyle w:val="Marquedecommentaire"/>
        </w:rPr>
        <w:annotationRef/>
      </w:r>
      <w:r>
        <w:t xml:space="preserve">Procédure pour se connecter par Omnivox et la biblio </w:t>
      </w:r>
    </w:p>
  </w:comment>
  <w:comment w:id="27" w:author="Perron, Maryse" w:date="2026-04-28T09:49:00Z" w:initials="MP">
    <w:p w14:paraId="58C99DAA" w14:textId="70FCEF01" w:rsidR="00607DB5" w:rsidRDefault="00607DB5" w:rsidP="00607DB5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"mailto:Adam.Forest@etu.cegepdrummond.ca"</w:instrText>
      </w:r>
      <w:bookmarkStart w:id="28" w:name="_@_EB4C03C087AB4A7DAD10D398A2A4CCD9Z"/>
      <w:r>
        <w:fldChar w:fldCharType="separate"/>
      </w:r>
      <w:bookmarkEnd w:id="28"/>
      <w:r w:rsidRPr="00607DB5">
        <w:rPr>
          <w:rStyle w:val="Mention"/>
          <w:noProof/>
        </w:rPr>
        <w:t>@Forest, Adam</w:t>
      </w:r>
      <w:r>
        <w:fldChar w:fldCharType="end"/>
      </w:r>
      <w:r>
        <w:t xml:space="preserve"> </w:t>
      </w:r>
    </w:p>
  </w:comment>
  <w:comment w:id="29" w:author="Perron, Maryse" w:date="2026-04-28T09:51:00Z" w:initials="MP">
    <w:p w14:paraId="6AA3C661" w14:textId="77777777" w:rsidR="00C653C5" w:rsidRDefault="00C653C5" w:rsidP="00C653C5">
      <w:pPr>
        <w:pStyle w:val="Commentaire"/>
      </w:pPr>
      <w:r>
        <w:rPr>
          <w:rStyle w:val="Marquedecommentaire"/>
        </w:rPr>
        <w:annotationRef/>
      </w:r>
      <w:r>
        <w:t>Procédurier pour l’inscription à la BANQ</w:t>
      </w:r>
    </w:p>
  </w:comment>
  <w:comment w:id="30" w:author="Perron, Maryse" w:date="2026-04-28T10:01:00Z" w:initials="MP">
    <w:p w14:paraId="542A5A42" w14:textId="77777777" w:rsidR="00E521C2" w:rsidRDefault="00E521C2" w:rsidP="00E521C2">
      <w:pPr>
        <w:pStyle w:val="Commentaire"/>
      </w:pPr>
      <w:r>
        <w:rPr>
          <w:rStyle w:val="Marquedecommentaire"/>
        </w:rPr>
        <w:annotationRef/>
      </w:r>
      <w:r>
        <w:t xml:space="preserve">Étapes sommatives ou formatives: le choix de l’enseignant </w:t>
      </w:r>
    </w:p>
  </w:comment>
  <w:comment w:id="32" w:author="Michel Landry" w:date="2026-04-22T14:18:00Z" w:initials="ML">
    <w:p w14:paraId="20251F7C" w14:textId="26DB501E" w:rsidR="005316EA" w:rsidRDefault="00000000">
      <w:r>
        <w:annotationRef/>
      </w:r>
      <w:r w:rsidRPr="2F56FB3A">
        <w:t>Il doit exister des formations express pour s'initier à la façon d'élaborer un schéma d'entrevue semi-directif. Ce serait bien, considérant que les étapes se succèdent rapidement et certains étudiants entendent pour la première fois de leur vie ''schéma d'entrevue''.</w:t>
      </w:r>
    </w:p>
  </w:comment>
  <w:comment w:id="31" w:author="Perron, Maryse" w:date="2026-04-28T10:02:00Z" w:initials="MP">
    <w:p w14:paraId="69078B81" w14:textId="77777777" w:rsidR="002E7A48" w:rsidRDefault="002E7A48" w:rsidP="002E7A48">
      <w:pPr>
        <w:pStyle w:val="Commentaire"/>
      </w:pPr>
      <w:r>
        <w:rPr>
          <w:rStyle w:val="Marquedecommentaire"/>
        </w:rPr>
        <w:annotationRef/>
      </w:r>
      <w:r>
        <w:t xml:space="preserve">Est-ce que les questions peuvent s’auto-créées à l’aide d’un IA si la personne étudiante indique ses concepts </w:t>
      </w:r>
    </w:p>
  </w:comment>
  <w:comment w:id="33" w:author="Michel Landry" w:date="2026-04-22T14:19:00Z" w:initials="ML">
    <w:p w14:paraId="766862C1" w14:textId="689F929A" w:rsidR="005316EA" w:rsidRDefault="00000000">
      <w:r>
        <w:annotationRef/>
      </w:r>
      <w:r w:rsidRPr="357FF2B8">
        <w:t>Quel âge, officiellement?</w:t>
      </w:r>
    </w:p>
  </w:comment>
  <w:comment w:id="34" w:author="Perron, Maryse" w:date="2026-04-24T11:51:00Z" w:initials="MP">
    <w:p w14:paraId="05F662C2" w14:textId="5E000514" w:rsidR="00BB0582" w:rsidRDefault="00BB0582" w:rsidP="00BB0582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"mailto:castonguayj@cegepdrummond.ca"</w:instrText>
      </w:r>
      <w:bookmarkStart w:id="35" w:name="_@_74BF4E20BD51445CBB6DFF4A1693E75CZ"/>
      <w:r>
        <w:fldChar w:fldCharType="separate"/>
      </w:r>
      <w:bookmarkEnd w:id="35"/>
      <w:r w:rsidRPr="00BB0582">
        <w:rPr>
          <w:rStyle w:val="Mention"/>
          <w:noProof/>
        </w:rPr>
        <w:t>@Castonguay, Julie</w:t>
      </w:r>
      <w:r>
        <w:fldChar w:fldCharType="end"/>
      </w:r>
      <w:r>
        <w:t xml:space="preserve"> dis Julie, le CCEG doit avoir une définition de ce qu’est une personne aînée </w:t>
      </w:r>
    </w:p>
  </w:comment>
  <w:comment w:id="36" w:author="Perron, Maryse" w:date="2026-04-24T11:52:00Z" w:initials="MP">
    <w:p w14:paraId="60F34526" w14:textId="77777777" w:rsidR="00BB0582" w:rsidRDefault="00BB0582" w:rsidP="00BB0582">
      <w:pPr>
        <w:pStyle w:val="Commentaire"/>
      </w:pPr>
      <w:r>
        <w:rPr>
          <w:rStyle w:val="Marquedecommentaire"/>
        </w:rPr>
        <w:annotationRef/>
      </w:r>
      <w:r>
        <w:t xml:space="preserve">Fournit directement sur le site du musée: Benoît nous l’a montré </w:t>
      </w:r>
    </w:p>
  </w:comment>
  <w:comment w:id="37" w:author="Perron, Maryse" w:date="2026-04-24T11:52:00Z" w:initials="MP">
    <w:p w14:paraId="208D1EDA" w14:textId="02DBBDC2" w:rsidR="00BB0582" w:rsidRDefault="00BB0582" w:rsidP="00BB0582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"mailto:Sophie.Mayrand@etu.cegepdrummond.ca"</w:instrText>
      </w:r>
      <w:bookmarkStart w:id="38" w:name="_@_8D4E1B9357CB49ED95A92AA05E68087CZ"/>
      <w:r>
        <w:fldChar w:fldCharType="separate"/>
      </w:r>
      <w:bookmarkEnd w:id="38"/>
      <w:r w:rsidRPr="00BB0582">
        <w:rPr>
          <w:rStyle w:val="Mention"/>
          <w:noProof/>
        </w:rPr>
        <w:t>@Mayrand, Sophie</w:t>
      </w:r>
      <w:r>
        <w:fldChar w:fldCharType="end"/>
      </w:r>
      <w:r>
        <w:t xml:space="preserve"> </w:t>
      </w:r>
    </w:p>
  </w:comment>
  <w:comment w:id="39" w:author="Perron, Maryse" w:date="2026-04-28T10:07:00Z" w:initials="MP">
    <w:p w14:paraId="101CA3CA" w14:textId="77777777" w:rsidR="005A56B8" w:rsidRDefault="005A56B8" w:rsidP="005A56B8">
      <w:pPr>
        <w:pStyle w:val="Commentaire"/>
      </w:pPr>
      <w:r>
        <w:rPr>
          <w:rStyle w:val="Marquedecommentaire"/>
        </w:rPr>
        <w:annotationRef/>
      </w:r>
      <w:r>
        <w:t xml:space="preserve">Formulaire de consentement pour diffusion de la vidéo enregistrée par les personnes étudiantes </w:t>
      </w:r>
    </w:p>
  </w:comment>
  <w:comment w:id="40" w:author="Perron, Maryse" w:date="2026-04-28T10:07:00Z" w:initials="MP">
    <w:p w14:paraId="01E6517F" w14:textId="4CE681C5" w:rsidR="005A56B8" w:rsidRDefault="005A56B8" w:rsidP="005A56B8">
      <w:pPr>
        <w:pStyle w:val="Commentaire"/>
      </w:pPr>
      <w:r>
        <w:rPr>
          <w:rStyle w:val="Marquedecommentaire"/>
        </w:rPr>
        <w:annotationRef/>
      </w:r>
      <w:r>
        <w:fldChar w:fldCharType="begin"/>
      </w:r>
      <w:r>
        <w:instrText>HYPERLINK "mailto:castonguayj@cegepdrummond.ca"</w:instrText>
      </w:r>
      <w:bookmarkStart w:id="41" w:name="_@_8CD7324D232F41D99C5D7FE6B84DA94BZ"/>
      <w:r>
        <w:fldChar w:fldCharType="separate"/>
      </w:r>
      <w:bookmarkEnd w:id="41"/>
      <w:r w:rsidRPr="005A56B8">
        <w:rPr>
          <w:rStyle w:val="Mention"/>
          <w:noProof/>
        </w:rPr>
        <w:t>@Castonguay, Julie</w:t>
      </w:r>
      <w:r>
        <w:fldChar w:fldCharType="end"/>
      </w:r>
      <w:r>
        <w:t xml:space="preserve"> </w:t>
      </w:r>
    </w:p>
  </w:comment>
  <w:comment w:id="42" w:author="Michel Landry" w:date="2026-04-22T14:12:00Z" w:initials="ML">
    <w:p w14:paraId="623584FE" w14:textId="2CA92E0A" w:rsidR="005316EA" w:rsidRDefault="00000000">
      <w:r>
        <w:annotationRef/>
      </w:r>
      <w:r w:rsidRPr="4F690536">
        <w:t>À voir, mais on a développer un guide des écrits scientifique, on pourrait y référer les étudiants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1DA68C" w15:done="0"/>
  <w15:commentEx w15:paraId="1EE8AC0A" w15:done="0"/>
  <w15:commentEx w15:paraId="4A7C4E7E" w15:paraIdParent="1EE8AC0A" w15:done="0"/>
  <w15:commentEx w15:paraId="450F648A" w15:done="0"/>
  <w15:commentEx w15:paraId="44BC442F" w15:done="0"/>
  <w15:commentEx w15:paraId="73737CE4" w15:paraIdParent="44BC442F" w15:done="0"/>
  <w15:commentEx w15:paraId="7B19E25C" w15:done="0"/>
  <w15:commentEx w15:paraId="3AA36ACF" w15:done="0"/>
  <w15:commentEx w15:paraId="3CECFB36" w15:paraIdParent="3AA36ACF" w15:done="0"/>
  <w15:commentEx w15:paraId="08DAC677" w15:done="0"/>
  <w15:commentEx w15:paraId="2ADBFD85" w15:paraIdParent="08DAC677" w15:done="0"/>
  <w15:commentEx w15:paraId="76636F28" w15:done="0"/>
  <w15:commentEx w15:paraId="18120E95" w15:paraIdParent="76636F28" w15:done="0"/>
  <w15:commentEx w15:paraId="33C7CA4E" w15:done="0"/>
  <w15:commentEx w15:paraId="76970B1F" w15:done="0"/>
  <w15:commentEx w15:paraId="5100970D" w15:paraIdParent="76970B1F" w15:done="0"/>
  <w15:commentEx w15:paraId="07F13C15" w15:done="0"/>
  <w15:commentEx w15:paraId="2BB210C6" w15:paraIdParent="07F13C15" w15:done="0"/>
  <w15:commentEx w15:paraId="549129E2" w15:done="0"/>
  <w15:commentEx w15:paraId="5CC352D8" w15:paraIdParent="549129E2" w15:done="0"/>
  <w15:commentEx w15:paraId="3B14D52A" w15:paraIdParent="549129E2" w15:done="0"/>
  <w15:commentEx w15:paraId="582F6C8F" w15:done="0"/>
  <w15:commentEx w15:paraId="58C99DAA" w15:paraIdParent="582F6C8F" w15:done="0"/>
  <w15:commentEx w15:paraId="6AA3C661" w15:done="0"/>
  <w15:commentEx w15:paraId="542A5A42" w15:done="0"/>
  <w15:commentEx w15:paraId="20251F7C" w15:done="0"/>
  <w15:commentEx w15:paraId="69078B81" w15:done="0"/>
  <w15:commentEx w15:paraId="766862C1" w15:done="0"/>
  <w15:commentEx w15:paraId="05F662C2" w15:paraIdParent="766862C1" w15:done="0"/>
  <w15:commentEx w15:paraId="60F34526" w15:done="0"/>
  <w15:commentEx w15:paraId="208D1EDA" w15:paraIdParent="60F34526" w15:done="0"/>
  <w15:commentEx w15:paraId="101CA3CA" w15:done="0"/>
  <w15:commentEx w15:paraId="01E6517F" w15:paraIdParent="101CA3CA" w15:done="0"/>
  <w15:commentEx w15:paraId="623584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181550" w16cex:dateUtc="2026-04-22T18:14:00Z"/>
  <w16cex:commentExtensible w16cex:durableId="256E3EEB" w16cex:dateUtc="2026-04-22T17:57:00Z"/>
  <w16cex:commentExtensible w16cex:durableId="67CE08A6" w16cex:dateUtc="2026-04-24T14:48:00Z"/>
  <w16cex:commentExtensible w16cex:durableId="20DDB2AD" w16cex:dateUtc="2026-04-22T17:59:00Z"/>
  <w16cex:commentExtensible w16cex:durableId="7F7B46E7" w16cex:dateUtc="2026-04-24T14:52:00Z"/>
  <w16cex:commentExtensible w16cex:durableId="67CB5CA4" w16cex:dateUtc="2026-04-24T14:52:00Z"/>
  <w16cex:commentExtensible w16cex:durableId="1346DE2E" w16cex:dateUtc="2026-04-22T18:03:00Z"/>
  <w16cex:commentExtensible w16cex:durableId="1D2EA54B" w16cex:dateUtc="2026-04-24T15:07:00Z"/>
  <w16cex:commentExtensible w16cex:durableId="4871C965" w16cex:dateUtc="2026-04-24T15:07:00Z"/>
  <w16cex:commentExtensible w16cex:durableId="510BFE60" w16cex:dateUtc="2026-04-22T18:04:00Z"/>
  <w16cex:commentExtensible w16cex:durableId="4A17079B" w16cex:dateUtc="2026-04-24T15:27:00Z"/>
  <w16cex:commentExtensible w16cex:durableId="6E44CA37" w16cex:dateUtc="2026-04-22T18:05:00Z"/>
  <w16cex:commentExtensible w16cex:durableId="659A595E" w16cex:dateUtc="2026-04-24T15:28:00Z"/>
  <w16cex:commentExtensible w16cex:durableId="62C7020A" w16cex:dateUtc="2026-04-22T18:16:00Z"/>
  <w16cex:commentExtensible w16cex:durableId="323A6079" w16cex:dateUtc="2026-04-22T18:16:00Z"/>
  <w16cex:commentExtensible w16cex:durableId="7D976033" w16cex:dateUtc="2026-04-24T15:33:00Z"/>
  <w16cex:commentExtensible w16cex:durableId="303EFC5B" w16cex:dateUtc="2026-04-22T18:07:00Z"/>
  <w16cex:commentExtensible w16cex:durableId="61058DD7" w16cex:dateUtc="2026-04-24T15:43:00Z"/>
  <w16cex:commentExtensible w16cex:durableId="2A524B28" w16cex:dateUtc="2026-04-22T18:07:00Z"/>
  <w16cex:commentExtensible w16cex:durableId="1D269727" w16cex:dateUtc="2026-04-24T15:44:00Z"/>
  <w16cex:commentExtensible w16cex:durableId="65C0C556" w16cex:dateUtc="2026-04-24T15:44:00Z"/>
  <w16cex:commentExtensible w16cex:durableId="0EF2AE32" w16cex:dateUtc="2026-04-28T13:49:00Z"/>
  <w16cex:commentExtensible w16cex:durableId="6A7810FF" w16cex:dateUtc="2026-04-28T13:49:00Z"/>
  <w16cex:commentExtensible w16cex:durableId="387A966F" w16cex:dateUtc="2026-04-28T13:51:00Z"/>
  <w16cex:commentExtensible w16cex:durableId="73F23137" w16cex:dateUtc="2026-04-28T14:01:00Z"/>
  <w16cex:commentExtensible w16cex:durableId="116993DB" w16cex:dateUtc="2026-04-22T18:18:00Z"/>
  <w16cex:commentExtensible w16cex:durableId="6FC1B35A" w16cex:dateUtc="2026-04-28T14:02:00Z"/>
  <w16cex:commentExtensible w16cex:durableId="64F75FA4" w16cex:dateUtc="2026-04-22T18:19:00Z"/>
  <w16cex:commentExtensible w16cex:durableId="2DC6A172" w16cex:dateUtc="2026-04-24T15:51:00Z"/>
  <w16cex:commentExtensible w16cex:durableId="00BAC9B9" w16cex:dateUtc="2026-04-24T15:52:00Z"/>
  <w16cex:commentExtensible w16cex:durableId="4FB50DE5" w16cex:dateUtc="2026-04-24T15:52:00Z"/>
  <w16cex:commentExtensible w16cex:durableId="138770AE" w16cex:dateUtc="2026-04-28T14:07:00Z"/>
  <w16cex:commentExtensible w16cex:durableId="52A403B8" w16cex:dateUtc="2026-04-28T14:07:00Z"/>
  <w16cex:commentExtensible w16cex:durableId="2F80664E" w16cex:dateUtc="2026-04-22T18:12:00Z">
    <w16cex:extLst>
      <w16:ext w16:uri="{CE6994B0-6A32-4C9F-8C6B-6E91EDA988CE}">
        <cr:reactions xmlns:cr="http://schemas.microsoft.com/office/comments/2020/reactions">
          <cr:reaction reactionType="1">
            <cr:reactionInfo dateUtc="2026-04-24T15:50:36Z">
              <cr:user userId="S::Maryse.Perron@cegepdrummond.ca::7e3b88a6-bd13-47c5-8cc0-52a5c2510d17" userProvider="AD" userName="Perron, Maryse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1DA68C" w16cid:durableId="64181550"/>
  <w16cid:commentId w16cid:paraId="1EE8AC0A" w16cid:durableId="256E3EEB"/>
  <w16cid:commentId w16cid:paraId="4A7C4E7E" w16cid:durableId="67CE08A6"/>
  <w16cid:commentId w16cid:paraId="450F648A" w16cid:durableId="20DDB2AD"/>
  <w16cid:commentId w16cid:paraId="44BC442F" w16cid:durableId="7F7B46E7"/>
  <w16cid:commentId w16cid:paraId="73737CE4" w16cid:durableId="67CB5CA4"/>
  <w16cid:commentId w16cid:paraId="7B19E25C" w16cid:durableId="1346DE2E"/>
  <w16cid:commentId w16cid:paraId="3AA36ACF" w16cid:durableId="1D2EA54B"/>
  <w16cid:commentId w16cid:paraId="3CECFB36" w16cid:durableId="4871C965"/>
  <w16cid:commentId w16cid:paraId="08DAC677" w16cid:durableId="510BFE60"/>
  <w16cid:commentId w16cid:paraId="2ADBFD85" w16cid:durableId="4A17079B"/>
  <w16cid:commentId w16cid:paraId="76636F28" w16cid:durableId="6E44CA37"/>
  <w16cid:commentId w16cid:paraId="18120E95" w16cid:durableId="659A595E"/>
  <w16cid:commentId w16cid:paraId="33C7CA4E" w16cid:durableId="62C7020A"/>
  <w16cid:commentId w16cid:paraId="76970B1F" w16cid:durableId="323A6079"/>
  <w16cid:commentId w16cid:paraId="5100970D" w16cid:durableId="7D976033"/>
  <w16cid:commentId w16cid:paraId="07F13C15" w16cid:durableId="303EFC5B"/>
  <w16cid:commentId w16cid:paraId="2BB210C6" w16cid:durableId="61058DD7"/>
  <w16cid:commentId w16cid:paraId="549129E2" w16cid:durableId="2A524B28"/>
  <w16cid:commentId w16cid:paraId="5CC352D8" w16cid:durableId="1D269727"/>
  <w16cid:commentId w16cid:paraId="3B14D52A" w16cid:durableId="65C0C556"/>
  <w16cid:commentId w16cid:paraId="582F6C8F" w16cid:durableId="0EF2AE32"/>
  <w16cid:commentId w16cid:paraId="58C99DAA" w16cid:durableId="6A7810FF"/>
  <w16cid:commentId w16cid:paraId="6AA3C661" w16cid:durableId="387A966F"/>
  <w16cid:commentId w16cid:paraId="542A5A42" w16cid:durableId="73F23137"/>
  <w16cid:commentId w16cid:paraId="20251F7C" w16cid:durableId="116993DB"/>
  <w16cid:commentId w16cid:paraId="69078B81" w16cid:durableId="6FC1B35A"/>
  <w16cid:commentId w16cid:paraId="766862C1" w16cid:durableId="64F75FA4"/>
  <w16cid:commentId w16cid:paraId="05F662C2" w16cid:durableId="2DC6A172"/>
  <w16cid:commentId w16cid:paraId="60F34526" w16cid:durableId="00BAC9B9"/>
  <w16cid:commentId w16cid:paraId="208D1EDA" w16cid:durableId="4FB50DE5"/>
  <w16cid:commentId w16cid:paraId="101CA3CA" w16cid:durableId="138770AE"/>
  <w16cid:commentId w16cid:paraId="01E6517F" w16cid:durableId="52A403B8"/>
  <w16cid:commentId w16cid:paraId="623584FE" w16cid:durableId="2F80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FBB15" w14:textId="77777777" w:rsidR="00BC001A" w:rsidRDefault="00BC001A" w:rsidP="005A20E2">
      <w:pPr>
        <w:spacing w:after="0"/>
      </w:pPr>
      <w:r>
        <w:separator/>
      </w:r>
    </w:p>
    <w:p w14:paraId="0E092099" w14:textId="77777777" w:rsidR="00BC001A" w:rsidRDefault="00BC001A"/>
    <w:p w14:paraId="0F344CC0" w14:textId="77777777" w:rsidR="00BC001A" w:rsidRDefault="00BC001A" w:rsidP="009B4773"/>
    <w:p w14:paraId="647119F2" w14:textId="77777777" w:rsidR="00BC001A" w:rsidRDefault="00BC001A" w:rsidP="00513832"/>
  </w:endnote>
  <w:endnote w:type="continuationSeparator" w:id="0">
    <w:p w14:paraId="4AE41886" w14:textId="77777777" w:rsidR="00BC001A" w:rsidRDefault="00BC001A" w:rsidP="005A20E2">
      <w:pPr>
        <w:spacing w:after="0"/>
      </w:pPr>
      <w:r>
        <w:continuationSeparator/>
      </w:r>
    </w:p>
    <w:p w14:paraId="2B8DB282" w14:textId="77777777" w:rsidR="00BC001A" w:rsidRDefault="00BC001A"/>
    <w:p w14:paraId="7605F94B" w14:textId="77777777" w:rsidR="00BC001A" w:rsidRDefault="00BC001A" w:rsidP="009B4773"/>
    <w:p w14:paraId="5E39AACE" w14:textId="77777777" w:rsidR="00BC001A" w:rsidRDefault="00BC001A" w:rsidP="00513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16C8" w14:textId="37C9C369" w:rsidR="00B57756" w:rsidRPr="00F8411A" w:rsidRDefault="00000000" w:rsidP="00F8411A">
    <w:pPr>
      <w:pStyle w:val="Pieddepage"/>
    </w:pPr>
    <w:sdt>
      <w:sdtPr>
        <w:alias w:val="Date du rapport"/>
        <w:tag w:val=""/>
        <w:id w:val="-1485464670"/>
        <w:placeholder>
          <w:docPart w:val="CE4B47390D074A8EA41B32064D916DC5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3A781F">
          <w:rPr>
            <w:lang w:val="en-US"/>
          </w:rPr>
          <w:t xml:space="preserve">Votre histoire, notre histoire </w:t>
        </w:r>
      </w:sdtContent>
    </w:sdt>
    <w:r w:rsidR="00B57756" w:rsidRPr="00F8411A">
      <w:rPr>
        <w:lang w:bidi="fr-FR"/>
      </w:rPr>
      <w:tab/>
    </w:r>
    <w:r w:rsidR="00B57756" w:rsidRPr="00F8411A">
      <w:rPr>
        <w:lang w:bidi="fr-FR"/>
      </w:rPr>
      <w:fldChar w:fldCharType="begin"/>
    </w:r>
    <w:r w:rsidR="00B57756" w:rsidRPr="00F8411A">
      <w:rPr>
        <w:lang w:bidi="fr-FR"/>
      </w:rPr>
      <w:instrText xml:space="preserve"> PAGE   \* MERGEFORMAT </w:instrText>
    </w:r>
    <w:r w:rsidR="00B57756" w:rsidRPr="00F8411A">
      <w:rPr>
        <w:lang w:bidi="fr-FR"/>
      </w:rPr>
      <w:fldChar w:fldCharType="separate"/>
    </w:r>
    <w:r w:rsidR="00B57756" w:rsidRPr="00F8411A">
      <w:rPr>
        <w:lang w:bidi="fr-FR"/>
      </w:rPr>
      <w:t>1</w:t>
    </w:r>
    <w:r w:rsidR="00B57756" w:rsidRPr="00F8411A">
      <w:rPr>
        <w:lang w:bidi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74F8E" w14:textId="0F5057D9" w:rsidR="005854DB" w:rsidRPr="00F8411A" w:rsidRDefault="00000000" w:rsidP="005854DB">
    <w:pPr>
      <w:pStyle w:val="Pieddepage"/>
    </w:pPr>
    <w:sdt>
      <w:sdtPr>
        <w:alias w:val="Date du rapport"/>
        <w:tag w:val=""/>
        <w:id w:val="-1095781852"/>
        <w:placeholder>
          <w:docPart w:val="146553DFD8154EECBC4F3DDE45F4EED8"/>
        </w:placeholder>
        <w:dataBinding w:prefixMappings="xmlns:ns0='http://schemas.microsoft.com/office/2006/coverPageProps' " w:xpath="/ns0:CoverPageProperties[1]/ns0:PublishDate[1]" w:storeItemID="{55AF091B-3C7A-41E3-B477-F2FDAA23CFDA}"/>
        <w15:appearance w15:val="hidden"/>
        <w:date>
          <w:dateFormat w:val="MMMM d, yyyy"/>
          <w:lid w:val="en-US"/>
          <w:storeMappedDataAs w:val="dateTime"/>
          <w:calendar w:val="gregorian"/>
        </w:date>
      </w:sdtPr>
      <w:sdtContent>
        <w:r w:rsidR="003A781F">
          <w:t xml:space="preserve">Votre histoire, notre histoire </w:t>
        </w:r>
      </w:sdtContent>
    </w:sdt>
    <w:r w:rsidR="005854DB" w:rsidRPr="00F8411A">
      <w:rPr>
        <w:lang w:bidi="fr-FR"/>
      </w:rPr>
      <w:tab/>
    </w:r>
    <w:r w:rsidR="005854DB" w:rsidRPr="00F8411A">
      <w:rPr>
        <w:lang w:bidi="fr-FR"/>
      </w:rPr>
      <w:fldChar w:fldCharType="begin"/>
    </w:r>
    <w:r w:rsidR="005854DB" w:rsidRPr="00F8411A">
      <w:rPr>
        <w:lang w:bidi="fr-FR"/>
      </w:rPr>
      <w:instrText xml:space="preserve"> PAGE   \* MERGEFORMAT </w:instrText>
    </w:r>
    <w:r w:rsidR="005854DB" w:rsidRPr="00F8411A">
      <w:rPr>
        <w:lang w:bidi="fr-FR"/>
      </w:rPr>
      <w:fldChar w:fldCharType="separate"/>
    </w:r>
    <w:r w:rsidR="005854DB">
      <w:rPr>
        <w:lang w:bidi="fr-FR"/>
      </w:rPr>
      <w:t>2</w:t>
    </w:r>
    <w:r w:rsidR="005854DB" w:rsidRPr="00F8411A"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19734" w14:textId="77777777" w:rsidR="00BC001A" w:rsidRDefault="00BC001A" w:rsidP="005A20E2">
      <w:pPr>
        <w:spacing w:after="0"/>
      </w:pPr>
      <w:r>
        <w:separator/>
      </w:r>
    </w:p>
    <w:p w14:paraId="256269C7" w14:textId="77777777" w:rsidR="00BC001A" w:rsidRDefault="00BC001A"/>
    <w:p w14:paraId="4B80CEDD" w14:textId="77777777" w:rsidR="00BC001A" w:rsidRDefault="00BC001A" w:rsidP="009B4773"/>
    <w:p w14:paraId="278CE2F5" w14:textId="77777777" w:rsidR="00BC001A" w:rsidRDefault="00BC001A" w:rsidP="00513832"/>
  </w:footnote>
  <w:footnote w:type="continuationSeparator" w:id="0">
    <w:p w14:paraId="01E7019B" w14:textId="77777777" w:rsidR="00BC001A" w:rsidRDefault="00BC001A" w:rsidP="005A20E2">
      <w:pPr>
        <w:spacing w:after="0"/>
      </w:pPr>
      <w:r>
        <w:continuationSeparator/>
      </w:r>
    </w:p>
    <w:p w14:paraId="16355A99" w14:textId="77777777" w:rsidR="00BC001A" w:rsidRDefault="00BC001A"/>
    <w:p w14:paraId="17E15769" w14:textId="77777777" w:rsidR="00BC001A" w:rsidRDefault="00BC001A" w:rsidP="009B4773"/>
    <w:p w14:paraId="3AE307A0" w14:textId="77777777" w:rsidR="00BC001A" w:rsidRDefault="00BC001A" w:rsidP="00513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A7D64" w14:textId="6E344BEF" w:rsidR="005854DB" w:rsidRPr="005854DB" w:rsidRDefault="00000000" w:rsidP="00A67285">
    <w:pPr>
      <w:pStyle w:val="En-tte"/>
    </w:pPr>
    <w:sdt>
      <w:sdtPr>
        <w:rPr>
          <w:rStyle w:val="Accentuationlgre"/>
        </w:rPr>
        <w:alias w:val="Titre"/>
        <w:tag w:val=""/>
        <w:id w:val="1367024086"/>
        <w:placeholder>
          <w:docPart w:val="05C3C2A26F3A48DBA31D6B00A93E2E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/>
      </w:sdtPr>
      <w:sdtContent>
        <w:r w:rsidR="00A82A3A">
          <w:rPr>
            <w:rStyle w:val="Accentuationlgre"/>
          </w:rPr>
          <w:t>Projet intergénérationnel :  Votre histoire, notre histoire</w:t>
        </w:r>
      </w:sdtContent>
    </w:sdt>
    <w:r w:rsidR="005854DB" w:rsidRPr="00A67285">
      <w:rPr>
        <w:rStyle w:val="Accentuationlgre"/>
        <w:lang w:bidi="fr-FR"/>
      </w:rPr>
      <w:br/>
    </w:r>
    <w:sdt>
      <w:sdtPr>
        <w:alias w:val="Sous-titre"/>
        <w:tag w:val=""/>
        <w:id w:val="1852067448"/>
        <w:placeholder>
          <w:docPart w:val="F592A6C098E14DB3817E410C8E090222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15:appearance w15:val="hidden"/>
        <w:text/>
      </w:sdtPr>
      <w:sdtContent>
        <w:r w:rsidR="00E93455">
          <w:t>Consignes et étapes du travail (45%)</w:t>
        </w:r>
      </w:sdtContent>
    </w:sdt>
    <w:r w:rsidR="005854DB">
      <w:rPr>
        <w:noProof/>
        <w:lang w:bidi="fr-FR"/>
      </w:rPr>
      <mc:AlternateContent>
        <mc:Choice Requires="wps">
          <w:drawing>
            <wp:anchor distT="45720" distB="45720" distL="114300" distR="114300" simplePos="0" relativeHeight="251696128" behindDoc="1" locked="0" layoutInCell="1" allowOverlap="1" wp14:anchorId="0BE44ACE" wp14:editId="50166AF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Zone de texte 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rgbClr val="F0CDA1">
                          <a:alpha val="5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8D7D0" w14:textId="77777777"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44ACE" id="_x0000_t202" coordsize="21600,21600" o:spt="202" path="m,l,21600r21600,l21600,xe">
              <v:stroke joinstyle="miter"/>
              <v:path gradientshapeok="t" o:connecttype="rect"/>
            </v:shapetype>
            <v:shape id="Zone de texte 2" o:spid="_x0000_s1026" type="#_x0000_t202" alt="&quot;&quot;" style="position:absolute;margin-left:0;margin-top:0;width:11in;height:90pt;z-index:-2516203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" fillcolor="#f0cda1" stroked="f">
              <v:fill opacity="32896f"/>
              <v:textbox inset="20mm,8mm">
                <w:txbxContent>
                  <w:p w14:paraId="7328D7D0" w14:textId="77777777"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639B" w14:textId="77777777" w:rsidR="005854DB" w:rsidRDefault="005854DB" w:rsidP="00A67285">
    <w:pPr>
      <w:pStyle w:val="En-tte"/>
      <w:spacing w:after="0"/>
    </w:pPr>
    <w:r>
      <w:rPr>
        <w:noProof/>
        <w:lang w:bidi="fr-FR"/>
      </w:rPr>
      <w:drawing>
        <wp:anchor distT="0" distB="0" distL="114300" distR="114300" simplePos="0" relativeHeight="251698176" behindDoc="1" locked="0" layoutInCell="1" allowOverlap="1" wp14:anchorId="0711A2E7" wp14:editId="4AA33B5A">
          <wp:simplePos x="0" y="0"/>
          <wp:positionH relativeFrom="column">
            <wp:posOffset>-797560</wp:posOffset>
          </wp:positionH>
          <wp:positionV relativeFrom="paragraph">
            <wp:posOffset>-410210</wp:posOffset>
          </wp:positionV>
          <wp:extent cx="7996799" cy="2282808"/>
          <wp:effectExtent l="0" t="0" r="4445" b="3810"/>
          <wp:wrapNone/>
          <wp:docPr id="5" name="Image 5" descr="Mains et documents des person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ettyImages-696273168_sup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58" t="15387" r="1918" b="21961"/>
                  <a:stretch/>
                </pic:blipFill>
                <pic:spPr bwMode="auto">
                  <a:xfrm>
                    <a:off x="0" y="0"/>
                    <a:ext cx="8008772" cy="22862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45400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319A33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0675B0"/>
    <w:multiLevelType w:val="hybridMultilevel"/>
    <w:tmpl w:val="442A5648"/>
    <w:lvl w:ilvl="0" w:tplc="A4946864">
      <w:start w:val="1"/>
      <w:numFmt w:val="bullet"/>
      <w:pStyle w:val="Pucedugraphique4"/>
      <w:lvlText w:val=""/>
      <w:lvlJc w:val="left"/>
      <w:pPr>
        <w:ind w:left="720" w:hanging="360"/>
      </w:pPr>
      <w:rPr>
        <w:rFonts w:ascii="Symbol" w:hAnsi="Symbol" w:hint="default"/>
        <w:color w:val="63A537" w:themeColor="accent2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42E38"/>
    <w:multiLevelType w:val="multilevel"/>
    <w:tmpl w:val="C57A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B0354"/>
    <w:multiLevelType w:val="hybridMultilevel"/>
    <w:tmpl w:val="0464C5E2"/>
    <w:lvl w:ilvl="0" w:tplc="13A87BB0">
      <w:start w:val="1"/>
      <w:numFmt w:val="bullet"/>
      <w:pStyle w:val="Pucedugraphique3"/>
      <w:lvlText w:val=""/>
      <w:lvlJc w:val="left"/>
      <w:pPr>
        <w:ind w:left="720" w:hanging="360"/>
      </w:pPr>
      <w:rPr>
        <w:rFonts w:ascii="Symbol" w:hAnsi="Symbol" w:hint="default"/>
        <w:color w:val="51C3F9" w:themeColor="accent6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F059C5"/>
    <w:multiLevelType w:val="hybridMultilevel"/>
    <w:tmpl w:val="117894FC"/>
    <w:lvl w:ilvl="0" w:tplc="3060231A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color w:val="63A537" w:themeColor="accent2"/>
        <w:u w:color="99CB38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C00113"/>
    <w:multiLevelType w:val="hybridMultilevel"/>
    <w:tmpl w:val="B61E3472"/>
    <w:lvl w:ilvl="0" w:tplc="7DD4AB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6675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A18AB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E490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62038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4EF4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98BF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A83F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AA0A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5A10E83"/>
    <w:multiLevelType w:val="hybridMultilevel"/>
    <w:tmpl w:val="DA7C4CCE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3F6042"/>
    <w:multiLevelType w:val="multilevel"/>
    <w:tmpl w:val="2B8E5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933000"/>
    <w:multiLevelType w:val="hybridMultilevel"/>
    <w:tmpl w:val="ED3EFB58"/>
    <w:lvl w:ilvl="0" w:tplc="0C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9925058"/>
    <w:multiLevelType w:val="hybridMultilevel"/>
    <w:tmpl w:val="E732F534"/>
    <w:lvl w:ilvl="0" w:tplc="728A75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2C27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98D0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E8D6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2241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D84D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62FC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B42C4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C0FF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A3E1919"/>
    <w:multiLevelType w:val="multilevel"/>
    <w:tmpl w:val="255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5521E6"/>
    <w:multiLevelType w:val="multilevel"/>
    <w:tmpl w:val="765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785CEA"/>
    <w:multiLevelType w:val="multilevel"/>
    <w:tmpl w:val="ACF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155727"/>
    <w:multiLevelType w:val="multilevel"/>
    <w:tmpl w:val="7AE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0A7D3F"/>
    <w:multiLevelType w:val="multilevel"/>
    <w:tmpl w:val="569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485942"/>
    <w:multiLevelType w:val="multilevel"/>
    <w:tmpl w:val="FE4EB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257A0C"/>
    <w:multiLevelType w:val="multilevel"/>
    <w:tmpl w:val="C97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60F2C"/>
    <w:multiLevelType w:val="multilevel"/>
    <w:tmpl w:val="622227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497A5A"/>
    <w:multiLevelType w:val="multilevel"/>
    <w:tmpl w:val="345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B3386B"/>
    <w:multiLevelType w:val="hybridMultilevel"/>
    <w:tmpl w:val="3D8EBA30"/>
    <w:lvl w:ilvl="0" w:tplc="58E489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32E6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486B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C216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0E14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A1A0C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C261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CA7B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54044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16352BFA"/>
    <w:multiLevelType w:val="multilevel"/>
    <w:tmpl w:val="C5E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AC09DD"/>
    <w:multiLevelType w:val="multilevel"/>
    <w:tmpl w:val="2B4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D488B"/>
    <w:multiLevelType w:val="multilevel"/>
    <w:tmpl w:val="A32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3B6C94"/>
    <w:multiLevelType w:val="multilevel"/>
    <w:tmpl w:val="89C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5437A8"/>
    <w:multiLevelType w:val="multilevel"/>
    <w:tmpl w:val="C04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917D38"/>
    <w:multiLevelType w:val="multilevel"/>
    <w:tmpl w:val="468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277AFC"/>
    <w:multiLevelType w:val="hybridMultilevel"/>
    <w:tmpl w:val="251E707C"/>
    <w:lvl w:ilvl="0" w:tplc="C7BC33B2">
      <w:start w:val="1"/>
      <w:numFmt w:val="bullet"/>
      <w:pStyle w:val="Pucedugraphique"/>
      <w:lvlText w:val=""/>
      <w:lvlJc w:val="left"/>
      <w:pPr>
        <w:ind w:left="720" w:hanging="360"/>
      </w:pPr>
      <w:rPr>
        <w:rFonts w:ascii="Symbol" w:hAnsi="Symbol" w:hint="default"/>
        <w:color w:val="37A76F" w:themeColor="accent3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07509D"/>
    <w:multiLevelType w:val="multilevel"/>
    <w:tmpl w:val="B39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FF6CD8"/>
    <w:multiLevelType w:val="hybridMultilevel"/>
    <w:tmpl w:val="E3501BC6"/>
    <w:lvl w:ilvl="0" w:tplc="0C0C000B">
      <w:start w:val="1"/>
      <w:numFmt w:val="bullet"/>
      <w:lvlText w:val=""/>
      <w:lvlJc w:val="left"/>
      <w:pPr>
        <w:ind w:left="1121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30" w15:restartNumberingAfterBreak="0">
    <w:nsid w:val="1EAF6884"/>
    <w:multiLevelType w:val="multilevel"/>
    <w:tmpl w:val="A6D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4DC538C"/>
    <w:multiLevelType w:val="multilevel"/>
    <w:tmpl w:val="CEE60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F61823"/>
    <w:multiLevelType w:val="multilevel"/>
    <w:tmpl w:val="57A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8904A3E"/>
    <w:multiLevelType w:val="multilevel"/>
    <w:tmpl w:val="F0B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CA76C4"/>
    <w:multiLevelType w:val="multilevel"/>
    <w:tmpl w:val="335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1613B"/>
    <w:multiLevelType w:val="hybridMultilevel"/>
    <w:tmpl w:val="4E522350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9448EF"/>
    <w:multiLevelType w:val="hybridMultilevel"/>
    <w:tmpl w:val="A92A2166"/>
    <w:lvl w:ilvl="0" w:tplc="A4583C36">
      <w:start w:val="1"/>
      <w:numFmt w:val="bullet"/>
      <w:pStyle w:val="Pucedugraphique2"/>
      <w:lvlText w:val=""/>
      <w:lvlJc w:val="left"/>
      <w:pPr>
        <w:ind w:left="720" w:hanging="360"/>
      </w:pPr>
      <w:rPr>
        <w:rFonts w:ascii="Symbol" w:hAnsi="Symbol" w:hint="default"/>
        <w:color w:val="4EB3CF" w:themeColor="accent5"/>
        <w:u w:color="99CB38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EDC5EF1"/>
    <w:multiLevelType w:val="multilevel"/>
    <w:tmpl w:val="368A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2A642FB"/>
    <w:multiLevelType w:val="hybridMultilevel"/>
    <w:tmpl w:val="C9D68B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1745AA"/>
    <w:multiLevelType w:val="hybridMultilevel"/>
    <w:tmpl w:val="92D4452C"/>
    <w:lvl w:ilvl="0" w:tplc="037E67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22EC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E285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489C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4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CE70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A46E3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1AE4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A863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375E565F"/>
    <w:multiLevelType w:val="hybridMultilevel"/>
    <w:tmpl w:val="868C28AC"/>
    <w:lvl w:ilvl="0" w:tplc="0C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38F95C20"/>
    <w:multiLevelType w:val="multilevel"/>
    <w:tmpl w:val="1CBC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FF97329"/>
    <w:multiLevelType w:val="multilevel"/>
    <w:tmpl w:val="944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1E7C78"/>
    <w:multiLevelType w:val="hybridMultilevel"/>
    <w:tmpl w:val="773CDC7E"/>
    <w:lvl w:ilvl="0" w:tplc="69EAA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63A537" w:themeColor="accent2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412F6A0F"/>
    <w:multiLevelType w:val="multilevel"/>
    <w:tmpl w:val="111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6A6957"/>
    <w:multiLevelType w:val="multilevel"/>
    <w:tmpl w:val="D71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4B64019"/>
    <w:multiLevelType w:val="multilevel"/>
    <w:tmpl w:val="68C266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746D61"/>
    <w:multiLevelType w:val="hybridMultilevel"/>
    <w:tmpl w:val="E33AB706"/>
    <w:lvl w:ilvl="0" w:tplc="033A1FF0">
      <w:start w:val="1"/>
      <w:numFmt w:val="decimal"/>
      <w:lvlText w:val="%1."/>
      <w:lvlJc w:val="left"/>
      <w:pPr>
        <w:ind w:left="720" w:hanging="360"/>
      </w:pPr>
    </w:lvl>
    <w:lvl w:ilvl="1" w:tplc="85745D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EAACD2">
      <w:start w:val="1"/>
      <w:numFmt w:val="lowerRoman"/>
      <w:lvlText w:val="%3."/>
      <w:lvlJc w:val="right"/>
      <w:pPr>
        <w:ind w:left="2160" w:hanging="180"/>
      </w:pPr>
    </w:lvl>
    <w:lvl w:ilvl="3" w:tplc="68781B96">
      <w:start w:val="1"/>
      <w:numFmt w:val="decimal"/>
      <w:lvlText w:val="%4."/>
      <w:lvlJc w:val="left"/>
      <w:pPr>
        <w:ind w:left="2880" w:hanging="360"/>
      </w:pPr>
    </w:lvl>
    <w:lvl w:ilvl="4" w:tplc="A364B186">
      <w:start w:val="1"/>
      <w:numFmt w:val="lowerLetter"/>
      <w:lvlText w:val="%5."/>
      <w:lvlJc w:val="left"/>
      <w:pPr>
        <w:ind w:left="3600" w:hanging="360"/>
      </w:pPr>
    </w:lvl>
    <w:lvl w:ilvl="5" w:tplc="12F2329C">
      <w:start w:val="1"/>
      <w:numFmt w:val="lowerRoman"/>
      <w:lvlText w:val="%6."/>
      <w:lvlJc w:val="right"/>
      <w:pPr>
        <w:ind w:left="4320" w:hanging="180"/>
      </w:pPr>
    </w:lvl>
    <w:lvl w:ilvl="6" w:tplc="16F651C0">
      <w:start w:val="1"/>
      <w:numFmt w:val="decimal"/>
      <w:lvlText w:val="%7."/>
      <w:lvlJc w:val="left"/>
      <w:pPr>
        <w:ind w:left="5040" w:hanging="360"/>
      </w:pPr>
    </w:lvl>
    <w:lvl w:ilvl="7" w:tplc="97C26258">
      <w:start w:val="1"/>
      <w:numFmt w:val="lowerLetter"/>
      <w:lvlText w:val="%8."/>
      <w:lvlJc w:val="left"/>
      <w:pPr>
        <w:ind w:left="5760" w:hanging="360"/>
      </w:pPr>
    </w:lvl>
    <w:lvl w:ilvl="8" w:tplc="35C636D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C256D83"/>
    <w:multiLevelType w:val="multilevel"/>
    <w:tmpl w:val="07B6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E927A3A"/>
    <w:multiLevelType w:val="hybridMultilevel"/>
    <w:tmpl w:val="C906689C"/>
    <w:lvl w:ilvl="0" w:tplc="BC047F84">
      <w:start w:val="1"/>
      <w:numFmt w:val="lowerLetter"/>
      <w:lvlText w:val="%1)"/>
      <w:lvlJc w:val="left"/>
      <w:pPr>
        <w:ind w:left="720" w:hanging="360"/>
      </w:pPr>
      <w:rPr>
        <w:b/>
        <w:bCs/>
        <w:color w:val="63A537" w:themeColor="accent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8C1828"/>
    <w:multiLevelType w:val="multilevel"/>
    <w:tmpl w:val="B37E5AC8"/>
    <w:lvl w:ilvl="0">
      <w:start w:val="1"/>
      <w:numFmt w:val="decimal"/>
      <w:pStyle w:val="Listenumros"/>
      <w:lvlText w:val="%1."/>
      <w:lvlJc w:val="left"/>
      <w:pPr>
        <w:ind w:left="360" w:hanging="360"/>
      </w:pPr>
      <w:rPr>
        <w:rFonts w:hint="default"/>
        <w:b/>
        <w:color w:val="63A537" w:themeColor="accent2"/>
        <w:u w:color="99CB38" w:themeColor="accent1"/>
      </w:rPr>
    </w:lvl>
    <w:lvl w:ilvl="1">
      <w:start w:val="1"/>
      <w:numFmt w:val="lowerLetter"/>
      <w:pStyle w:val="Listenumros2"/>
      <w:lvlText w:val="%2."/>
      <w:lvlJc w:val="left"/>
      <w:pPr>
        <w:ind w:left="360" w:hanging="360"/>
      </w:pPr>
      <w:rPr>
        <w:rFonts w:hint="default"/>
        <w:color w:val="63A537" w:themeColor="accent2"/>
      </w:rPr>
    </w:lvl>
    <w:lvl w:ilvl="2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4B56930"/>
    <w:multiLevelType w:val="multilevel"/>
    <w:tmpl w:val="25E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7D5507"/>
    <w:multiLevelType w:val="multilevel"/>
    <w:tmpl w:val="598E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53258"/>
    <w:multiLevelType w:val="multilevel"/>
    <w:tmpl w:val="41C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A2762C2"/>
    <w:multiLevelType w:val="multilevel"/>
    <w:tmpl w:val="E8D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0991002"/>
    <w:multiLevelType w:val="hybridMultilevel"/>
    <w:tmpl w:val="251AE0FC"/>
    <w:lvl w:ilvl="0" w:tplc="DCECFAC2">
      <w:start w:val="1"/>
      <w:numFmt w:val="lowerLetter"/>
      <w:lvlText w:val="%1)"/>
      <w:lvlJc w:val="left"/>
      <w:pPr>
        <w:ind w:left="720" w:hanging="360"/>
      </w:pPr>
      <w:rPr>
        <w:color w:val="63A537" w:themeColor="accent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456FAF"/>
    <w:multiLevelType w:val="hybridMultilevel"/>
    <w:tmpl w:val="67406532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410917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63A537" w:themeColor="accent2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4067E8"/>
    <w:multiLevelType w:val="hybridMultilevel"/>
    <w:tmpl w:val="A024017E"/>
    <w:lvl w:ilvl="0" w:tplc="69EAA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63A537" w:themeColor="accent2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4019EF"/>
    <w:multiLevelType w:val="multilevel"/>
    <w:tmpl w:val="3710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5DB4EBD"/>
    <w:multiLevelType w:val="multilevel"/>
    <w:tmpl w:val="D2F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7777F39"/>
    <w:multiLevelType w:val="multilevel"/>
    <w:tmpl w:val="0CF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B10187E"/>
    <w:multiLevelType w:val="hybridMultilevel"/>
    <w:tmpl w:val="B7663290"/>
    <w:lvl w:ilvl="0" w:tplc="2D127D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629C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A568D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36C5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AA69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DEDF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AEC48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9656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283A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2" w15:restartNumberingAfterBreak="0">
    <w:nsid w:val="6FE574DB"/>
    <w:multiLevelType w:val="hybridMultilevel"/>
    <w:tmpl w:val="B4E89786"/>
    <w:lvl w:ilvl="0" w:tplc="DFD46E30">
      <w:numFmt w:val="bullet"/>
      <w:lvlText w:val="-"/>
      <w:lvlJc w:val="left"/>
      <w:pPr>
        <w:ind w:left="1213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63" w15:restartNumberingAfterBreak="0">
    <w:nsid w:val="70134FEF"/>
    <w:multiLevelType w:val="hybridMultilevel"/>
    <w:tmpl w:val="71FC59A8"/>
    <w:lvl w:ilvl="0" w:tplc="17521FA6">
      <w:start w:val="1"/>
      <w:numFmt w:val="decimal"/>
      <w:lvlText w:val="%1."/>
      <w:lvlJc w:val="left"/>
      <w:pPr>
        <w:ind w:left="720" w:hanging="360"/>
      </w:pPr>
    </w:lvl>
    <w:lvl w:ilvl="1" w:tplc="95F2CC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F4B1E6">
      <w:start w:val="1"/>
      <w:numFmt w:val="lowerRoman"/>
      <w:lvlText w:val="%3."/>
      <w:lvlJc w:val="right"/>
      <w:pPr>
        <w:ind w:left="2160" w:hanging="180"/>
      </w:pPr>
    </w:lvl>
    <w:lvl w:ilvl="3" w:tplc="6BA87A6E">
      <w:start w:val="1"/>
      <w:numFmt w:val="decimal"/>
      <w:lvlText w:val="%4."/>
      <w:lvlJc w:val="left"/>
      <w:pPr>
        <w:ind w:left="2880" w:hanging="360"/>
      </w:pPr>
    </w:lvl>
    <w:lvl w:ilvl="4" w:tplc="54A0D328">
      <w:start w:val="1"/>
      <w:numFmt w:val="lowerLetter"/>
      <w:lvlText w:val="%5."/>
      <w:lvlJc w:val="left"/>
      <w:pPr>
        <w:ind w:left="3600" w:hanging="360"/>
      </w:pPr>
    </w:lvl>
    <w:lvl w:ilvl="5" w:tplc="5E4C25F8">
      <w:start w:val="1"/>
      <w:numFmt w:val="lowerRoman"/>
      <w:lvlText w:val="%6."/>
      <w:lvlJc w:val="right"/>
      <w:pPr>
        <w:ind w:left="4320" w:hanging="180"/>
      </w:pPr>
    </w:lvl>
    <w:lvl w:ilvl="6" w:tplc="210AF6EE">
      <w:start w:val="1"/>
      <w:numFmt w:val="decimal"/>
      <w:lvlText w:val="%7."/>
      <w:lvlJc w:val="left"/>
      <w:pPr>
        <w:ind w:left="5040" w:hanging="360"/>
      </w:pPr>
    </w:lvl>
    <w:lvl w:ilvl="7" w:tplc="974A63BA">
      <w:start w:val="1"/>
      <w:numFmt w:val="lowerLetter"/>
      <w:lvlText w:val="%8."/>
      <w:lvlJc w:val="left"/>
      <w:pPr>
        <w:ind w:left="5760" w:hanging="360"/>
      </w:pPr>
    </w:lvl>
    <w:lvl w:ilvl="8" w:tplc="3DCC303C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552108F"/>
    <w:multiLevelType w:val="multilevel"/>
    <w:tmpl w:val="D8FC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75305F1"/>
    <w:multiLevelType w:val="multilevel"/>
    <w:tmpl w:val="350A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7E1401"/>
    <w:multiLevelType w:val="multilevel"/>
    <w:tmpl w:val="410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BF7180C"/>
    <w:multiLevelType w:val="multilevel"/>
    <w:tmpl w:val="5D5A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D1906DE"/>
    <w:multiLevelType w:val="hybridMultilevel"/>
    <w:tmpl w:val="0D00244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4294030">
    <w:abstractNumId w:val="5"/>
  </w:num>
  <w:num w:numId="2" w16cid:durableId="1539008997">
    <w:abstractNumId w:val="27"/>
  </w:num>
  <w:num w:numId="3" w16cid:durableId="986544799">
    <w:abstractNumId w:val="4"/>
  </w:num>
  <w:num w:numId="4" w16cid:durableId="599264542">
    <w:abstractNumId w:val="36"/>
  </w:num>
  <w:num w:numId="5" w16cid:durableId="1298533087">
    <w:abstractNumId w:val="2"/>
  </w:num>
  <w:num w:numId="6" w16cid:durableId="94256789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9728915">
    <w:abstractNumId w:val="50"/>
  </w:num>
  <w:num w:numId="8" w16cid:durableId="555970912">
    <w:abstractNumId w:val="50"/>
  </w:num>
  <w:num w:numId="9" w16cid:durableId="296223858">
    <w:abstractNumId w:val="5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4772520">
    <w:abstractNumId w:val="5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181076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41619568">
    <w:abstractNumId w:val="55"/>
  </w:num>
  <w:num w:numId="13" w16cid:durableId="550389698">
    <w:abstractNumId w:val="35"/>
  </w:num>
  <w:num w:numId="14" w16cid:durableId="325522436">
    <w:abstractNumId w:val="29"/>
  </w:num>
  <w:num w:numId="15" w16cid:durableId="720717003">
    <w:abstractNumId w:val="7"/>
  </w:num>
  <w:num w:numId="16" w16cid:durableId="973145448">
    <w:abstractNumId w:val="9"/>
  </w:num>
  <w:num w:numId="17" w16cid:durableId="178822967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35937068">
    <w:abstractNumId w:val="49"/>
  </w:num>
  <w:num w:numId="19" w16cid:durableId="1435205288">
    <w:abstractNumId w:val="43"/>
  </w:num>
  <w:num w:numId="20" w16cid:durableId="1401249039">
    <w:abstractNumId w:val="57"/>
  </w:num>
  <w:num w:numId="21" w16cid:durableId="1077871474">
    <w:abstractNumId w:val="56"/>
  </w:num>
  <w:num w:numId="22" w16cid:durableId="1731340310">
    <w:abstractNumId w:val="52"/>
  </w:num>
  <w:num w:numId="23" w16cid:durableId="891116304">
    <w:abstractNumId w:val="17"/>
  </w:num>
  <w:num w:numId="24" w16cid:durableId="764761719">
    <w:abstractNumId w:val="42"/>
  </w:num>
  <w:num w:numId="25" w16cid:durableId="1881432704">
    <w:abstractNumId w:val="34"/>
  </w:num>
  <w:num w:numId="26" w16cid:durableId="1938708137">
    <w:abstractNumId w:val="22"/>
  </w:num>
  <w:num w:numId="27" w16cid:durableId="403455271">
    <w:abstractNumId w:val="51"/>
  </w:num>
  <w:num w:numId="28" w16cid:durableId="631129509">
    <w:abstractNumId w:val="68"/>
  </w:num>
  <w:num w:numId="29" w16cid:durableId="355423784">
    <w:abstractNumId w:val="8"/>
  </w:num>
  <w:num w:numId="30" w16cid:durableId="1278102155">
    <w:abstractNumId w:val="60"/>
  </w:num>
  <w:num w:numId="31" w16cid:durableId="924268413">
    <w:abstractNumId w:val="45"/>
  </w:num>
  <w:num w:numId="32" w16cid:durableId="1386829930">
    <w:abstractNumId w:val="67"/>
  </w:num>
  <w:num w:numId="33" w16cid:durableId="165941761">
    <w:abstractNumId w:val="31"/>
  </w:num>
  <w:num w:numId="34" w16cid:durableId="159278090">
    <w:abstractNumId w:val="23"/>
  </w:num>
  <w:num w:numId="35" w16cid:durableId="80109786">
    <w:abstractNumId w:val="18"/>
  </w:num>
  <w:num w:numId="36" w16cid:durableId="110322608">
    <w:abstractNumId w:val="53"/>
  </w:num>
  <w:num w:numId="37" w16cid:durableId="470054428">
    <w:abstractNumId w:val="44"/>
  </w:num>
  <w:num w:numId="38" w16cid:durableId="1992055529">
    <w:abstractNumId w:val="13"/>
  </w:num>
  <w:num w:numId="39" w16cid:durableId="406922233">
    <w:abstractNumId w:val="26"/>
  </w:num>
  <w:num w:numId="40" w16cid:durableId="716587937">
    <w:abstractNumId w:val="64"/>
  </w:num>
  <w:num w:numId="41" w16cid:durableId="1876188199">
    <w:abstractNumId w:val="15"/>
  </w:num>
  <w:num w:numId="42" w16cid:durableId="136653886">
    <w:abstractNumId w:val="48"/>
  </w:num>
  <w:num w:numId="43" w16cid:durableId="1044407361">
    <w:abstractNumId w:val="59"/>
  </w:num>
  <w:num w:numId="44" w16cid:durableId="943224467">
    <w:abstractNumId w:val="58"/>
  </w:num>
  <w:num w:numId="45" w16cid:durableId="1644696464">
    <w:abstractNumId w:val="14"/>
  </w:num>
  <w:num w:numId="46" w16cid:durableId="2140296457">
    <w:abstractNumId w:val="12"/>
  </w:num>
  <w:num w:numId="47" w16cid:durableId="491796682">
    <w:abstractNumId w:val="54"/>
  </w:num>
  <w:num w:numId="48" w16cid:durableId="1672565978">
    <w:abstractNumId w:val="28"/>
  </w:num>
  <w:num w:numId="49" w16cid:durableId="446705942">
    <w:abstractNumId w:val="19"/>
  </w:num>
  <w:num w:numId="50" w16cid:durableId="1168322110">
    <w:abstractNumId w:val="66"/>
  </w:num>
  <w:num w:numId="51" w16cid:durableId="1836914383">
    <w:abstractNumId w:val="25"/>
  </w:num>
  <w:num w:numId="52" w16cid:durableId="1706099784">
    <w:abstractNumId w:val="65"/>
  </w:num>
  <w:num w:numId="53" w16cid:durableId="307058661">
    <w:abstractNumId w:val="24"/>
  </w:num>
  <w:num w:numId="54" w16cid:durableId="1905796674">
    <w:abstractNumId w:val="3"/>
  </w:num>
  <w:num w:numId="55" w16cid:durableId="38481695">
    <w:abstractNumId w:val="46"/>
  </w:num>
  <w:num w:numId="56" w16cid:durableId="625934637">
    <w:abstractNumId w:val="16"/>
  </w:num>
  <w:num w:numId="57" w16cid:durableId="132137963">
    <w:abstractNumId w:val="33"/>
  </w:num>
  <w:num w:numId="58" w16cid:durableId="1186791725">
    <w:abstractNumId w:val="41"/>
  </w:num>
  <w:num w:numId="59" w16cid:durableId="402260644">
    <w:abstractNumId w:val="30"/>
  </w:num>
  <w:num w:numId="60" w16cid:durableId="529336862">
    <w:abstractNumId w:val="37"/>
  </w:num>
  <w:num w:numId="61" w16cid:durableId="1249197100">
    <w:abstractNumId w:val="11"/>
  </w:num>
  <w:num w:numId="62" w16cid:durableId="1664621089">
    <w:abstractNumId w:val="32"/>
  </w:num>
  <w:num w:numId="63" w16cid:durableId="1352796702">
    <w:abstractNumId w:val="21"/>
  </w:num>
  <w:num w:numId="64" w16cid:durableId="1823229099">
    <w:abstractNumId w:val="10"/>
  </w:num>
  <w:num w:numId="65" w16cid:durableId="485246406">
    <w:abstractNumId w:val="6"/>
  </w:num>
  <w:num w:numId="66" w16cid:durableId="1685940746">
    <w:abstractNumId w:val="47"/>
  </w:num>
  <w:num w:numId="67" w16cid:durableId="1991783232">
    <w:abstractNumId w:val="39"/>
  </w:num>
  <w:num w:numId="68" w16cid:durableId="893125267">
    <w:abstractNumId w:val="20"/>
  </w:num>
  <w:num w:numId="69" w16cid:durableId="19013704">
    <w:abstractNumId w:val="38"/>
  </w:num>
  <w:num w:numId="70" w16cid:durableId="277874680">
    <w:abstractNumId w:val="63"/>
  </w:num>
  <w:num w:numId="71" w16cid:durableId="1567766119">
    <w:abstractNumId w:val="61"/>
  </w:num>
  <w:num w:numId="72" w16cid:durableId="1438212270">
    <w:abstractNumId w:val="40"/>
  </w:num>
  <w:num w:numId="73" w16cid:durableId="853686708">
    <w:abstractNumId w:val="62"/>
  </w:num>
  <w:num w:numId="74" w16cid:durableId="243802088">
    <w:abstractNumId w:val="1"/>
  </w:num>
  <w:num w:numId="75" w16cid:durableId="393508997">
    <w:abstractNumId w:val="0"/>
  </w:num>
  <w:num w:numId="76" w16cid:durableId="309408405">
    <w:abstractNumId w:val="1"/>
  </w:num>
  <w:num w:numId="77" w16cid:durableId="666829375">
    <w:abstractNumId w:val="0"/>
  </w:num>
  <w:num w:numId="78" w16cid:durableId="871572369">
    <w:abstractNumId w:val="1"/>
  </w:num>
  <w:num w:numId="79" w16cid:durableId="1539270354">
    <w:abstractNumId w:val="0"/>
  </w:num>
  <w:num w:numId="80" w16cid:durableId="1135176304">
    <w:abstractNumId w:val="1"/>
  </w:num>
  <w:num w:numId="81" w16cid:durableId="1808468134">
    <w:abstractNumId w:val="0"/>
  </w:num>
  <w:num w:numId="82" w16cid:durableId="329677024">
    <w:abstractNumId w:val="1"/>
  </w:num>
  <w:num w:numId="83" w16cid:durableId="480930625">
    <w:abstractNumId w:val="0"/>
  </w:num>
  <w:num w:numId="84" w16cid:durableId="402719263">
    <w:abstractNumId w:val="1"/>
  </w:num>
  <w:num w:numId="85" w16cid:durableId="1763526415">
    <w:abstractNumId w:val="0"/>
  </w:num>
  <w:num w:numId="86" w16cid:durableId="1031882705">
    <w:abstractNumId w:val="1"/>
  </w:num>
  <w:num w:numId="87" w16cid:durableId="1426681550">
    <w:abstractNumId w:val="0"/>
  </w:num>
  <w:num w:numId="88" w16cid:durableId="414857830">
    <w:abstractNumId w:val="1"/>
  </w:num>
  <w:num w:numId="89" w16cid:durableId="1428581362">
    <w:abstractNumId w:val="1"/>
  </w:num>
  <w:num w:numId="90" w16cid:durableId="1902248231">
    <w:abstractNumId w:val="1"/>
  </w:num>
  <w:num w:numId="91" w16cid:durableId="430473042">
    <w:abstractNumId w:val="1"/>
  </w:num>
  <w:num w:numId="92" w16cid:durableId="1752651839">
    <w:abstractNumId w:val="1"/>
  </w:num>
  <w:num w:numId="93" w16cid:durableId="2070610941">
    <w:abstractNumId w:val="1"/>
  </w:num>
  <w:num w:numId="94" w16cid:durableId="1853756741">
    <w:abstractNumId w:val="0"/>
  </w:num>
  <w:num w:numId="95" w16cid:durableId="313727255">
    <w:abstractNumId w:val="1"/>
  </w:num>
  <w:num w:numId="96" w16cid:durableId="218637844">
    <w:abstractNumId w:val="0"/>
  </w:num>
  <w:num w:numId="97" w16cid:durableId="1505851573">
    <w:abstractNumId w:val="1"/>
  </w:num>
  <w:num w:numId="98" w16cid:durableId="9986766">
    <w:abstractNumId w:val="0"/>
  </w:num>
  <w:numIdMacAtCleanup w:val="6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el Landry">
    <w15:presenceInfo w15:providerId="AD" w15:userId="S::mlandry_cegepgim.ca#ext#@cegepdrummond.onmicrosoft.com::ae8e3eb4-ccef-425f-99ae-2e47fb4043c1"/>
  </w15:person>
  <w15:person w15:author="Perron, Maryse">
    <w15:presenceInfo w15:providerId="AD" w15:userId="S::Maryse.Perron@cegepdrummond.ca::7e3b88a6-bd13-47c5-8cc0-52a5c2510d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55"/>
    <w:rsid w:val="0000092E"/>
    <w:rsid w:val="0000483E"/>
    <w:rsid w:val="00012A83"/>
    <w:rsid w:val="00017C3C"/>
    <w:rsid w:val="00020541"/>
    <w:rsid w:val="000206B4"/>
    <w:rsid w:val="000211B9"/>
    <w:rsid w:val="00021F2E"/>
    <w:rsid w:val="00026EAE"/>
    <w:rsid w:val="0003123C"/>
    <w:rsid w:val="00032493"/>
    <w:rsid w:val="00032A10"/>
    <w:rsid w:val="00042C1E"/>
    <w:rsid w:val="00043CEB"/>
    <w:rsid w:val="00043FFE"/>
    <w:rsid w:val="00044074"/>
    <w:rsid w:val="0004430C"/>
    <w:rsid w:val="00054299"/>
    <w:rsid w:val="0006125C"/>
    <w:rsid w:val="000618F6"/>
    <w:rsid w:val="00061BAA"/>
    <w:rsid w:val="00066DE2"/>
    <w:rsid w:val="0006704F"/>
    <w:rsid w:val="0006771F"/>
    <w:rsid w:val="00077931"/>
    <w:rsid w:val="00082B5E"/>
    <w:rsid w:val="00084E91"/>
    <w:rsid w:val="000900B6"/>
    <w:rsid w:val="00096FE9"/>
    <w:rsid w:val="000A0158"/>
    <w:rsid w:val="000A4F19"/>
    <w:rsid w:val="000A53C5"/>
    <w:rsid w:val="000A649E"/>
    <w:rsid w:val="000A7626"/>
    <w:rsid w:val="000A7D36"/>
    <w:rsid w:val="000B5DA2"/>
    <w:rsid w:val="000B60F0"/>
    <w:rsid w:val="000B7E5E"/>
    <w:rsid w:val="000C1C28"/>
    <w:rsid w:val="000C5872"/>
    <w:rsid w:val="000D11B6"/>
    <w:rsid w:val="000D5C7A"/>
    <w:rsid w:val="000E0979"/>
    <w:rsid w:val="000E1544"/>
    <w:rsid w:val="000F3C48"/>
    <w:rsid w:val="000F4C56"/>
    <w:rsid w:val="001049EF"/>
    <w:rsid w:val="001052D1"/>
    <w:rsid w:val="00110653"/>
    <w:rsid w:val="00110F08"/>
    <w:rsid w:val="00112E83"/>
    <w:rsid w:val="001155CE"/>
    <w:rsid w:val="00117709"/>
    <w:rsid w:val="001225D9"/>
    <w:rsid w:val="00124370"/>
    <w:rsid w:val="00126C0F"/>
    <w:rsid w:val="00142AEF"/>
    <w:rsid w:val="00151BC9"/>
    <w:rsid w:val="00154095"/>
    <w:rsid w:val="00157706"/>
    <w:rsid w:val="001602D3"/>
    <w:rsid w:val="00160392"/>
    <w:rsid w:val="00175FBD"/>
    <w:rsid w:val="001807CD"/>
    <w:rsid w:val="00192F91"/>
    <w:rsid w:val="001A5429"/>
    <w:rsid w:val="001B08D1"/>
    <w:rsid w:val="001B1CE5"/>
    <w:rsid w:val="001C04F0"/>
    <w:rsid w:val="001D1C22"/>
    <w:rsid w:val="001D1DF3"/>
    <w:rsid w:val="001D3B98"/>
    <w:rsid w:val="001D4BA8"/>
    <w:rsid w:val="001E11F1"/>
    <w:rsid w:val="001E16FB"/>
    <w:rsid w:val="001E1DFB"/>
    <w:rsid w:val="001E1E58"/>
    <w:rsid w:val="001E641D"/>
    <w:rsid w:val="001F3EE3"/>
    <w:rsid w:val="001F3F97"/>
    <w:rsid w:val="001F566E"/>
    <w:rsid w:val="001F6422"/>
    <w:rsid w:val="00202D0F"/>
    <w:rsid w:val="00206719"/>
    <w:rsid w:val="002079AE"/>
    <w:rsid w:val="002107CC"/>
    <w:rsid w:val="00212B7D"/>
    <w:rsid w:val="00224DB4"/>
    <w:rsid w:val="00240312"/>
    <w:rsid w:val="00240BA1"/>
    <w:rsid w:val="00243B15"/>
    <w:rsid w:val="00247B17"/>
    <w:rsid w:val="00250A85"/>
    <w:rsid w:val="00252E4A"/>
    <w:rsid w:val="002642A8"/>
    <w:rsid w:val="00270001"/>
    <w:rsid w:val="00272679"/>
    <w:rsid w:val="0028785A"/>
    <w:rsid w:val="00292784"/>
    <w:rsid w:val="002955AB"/>
    <w:rsid w:val="00295C48"/>
    <w:rsid w:val="002A137B"/>
    <w:rsid w:val="002C1DD1"/>
    <w:rsid w:val="002C3246"/>
    <w:rsid w:val="002C5B88"/>
    <w:rsid w:val="002D0CD1"/>
    <w:rsid w:val="002E7A48"/>
    <w:rsid w:val="002F5D34"/>
    <w:rsid w:val="0031130D"/>
    <w:rsid w:val="00311954"/>
    <w:rsid w:val="00312F84"/>
    <w:rsid w:val="0031385D"/>
    <w:rsid w:val="00313962"/>
    <w:rsid w:val="00313AFB"/>
    <w:rsid w:val="00314A6F"/>
    <w:rsid w:val="00334394"/>
    <w:rsid w:val="0033557B"/>
    <w:rsid w:val="00340B4D"/>
    <w:rsid w:val="003456F6"/>
    <w:rsid w:val="00347AF5"/>
    <w:rsid w:val="00352FE8"/>
    <w:rsid w:val="00360321"/>
    <w:rsid w:val="0036089D"/>
    <w:rsid w:val="00360D12"/>
    <w:rsid w:val="00360F98"/>
    <w:rsid w:val="00362342"/>
    <w:rsid w:val="00362478"/>
    <w:rsid w:val="003700EB"/>
    <w:rsid w:val="00374421"/>
    <w:rsid w:val="00385353"/>
    <w:rsid w:val="00385ED9"/>
    <w:rsid w:val="00387740"/>
    <w:rsid w:val="00395BA5"/>
    <w:rsid w:val="003A1203"/>
    <w:rsid w:val="003A503A"/>
    <w:rsid w:val="003A781F"/>
    <w:rsid w:val="003B2C92"/>
    <w:rsid w:val="003B3A92"/>
    <w:rsid w:val="003B4033"/>
    <w:rsid w:val="003B5758"/>
    <w:rsid w:val="003C0A8A"/>
    <w:rsid w:val="003C2489"/>
    <w:rsid w:val="003D59A7"/>
    <w:rsid w:val="003D59C9"/>
    <w:rsid w:val="003D7CAC"/>
    <w:rsid w:val="003E4A1F"/>
    <w:rsid w:val="003E78A7"/>
    <w:rsid w:val="003F05E7"/>
    <w:rsid w:val="003F0714"/>
    <w:rsid w:val="003F1026"/>
    <w:rsid w:val="003F13B0"/>
    <w:rsid w:val="003F319E"/>
    <w:rsid w:val="003F5F4A"/>
    <w:rsid w:val="00403423"/>
    <w:rsid w:val="004115A1"/>
    <w:rsid w:val="00414495"/>
    <w:rsid w:val="0042213B"/>
    <w:rsid w:val="004262DD"/>
    <w:rsid w:val="0042646F"/>
    <w:rsid w:val="00426DB9"/>
    <w:rsid w:val="00427B07"/>
    <w:rsid w:val="0043279A"/>
    <w:rsid w:val="004349D0"/>
    <w:rsid w:val="00435096"/>
    <w:rsid w:val="00437744"/>
    <w:rsid w:val="004411FB"/>
    <w:rsid w:val="00443212"/>
    <w:rsid w:val="00443D04"/>
    <w:rsid w:val="0045104B"/>
    <w:rsid w:val="00457FBB"/>
    <w:rsid w:val="00472DFC"/>
    <w:rsid w:val="00477E65"/>
    <w:rsid w:val="00492D7A"/>
    <w:rsid w:val="00493EC0"/>
    <w:rsid w:val="00495909"/>
    <w:rsid w:val="004A7206"/>
    <w:rsid w:val="004B5251"/>
    <w:rsid w:val="004C0453"/>
    <w:rsid w:val="004C1CE1"/>
    <w:rsid w:val="004C4171"/>
    <w:rsid w:val="004C7B3E"/>
    <w:rsid w:val="004D47C1"/>
    <w:rsid w:val="004D5157"/>
    <w:rsid w:val="004E028C"/>
    <w:rsid w:val="004F1D1C"/>
    <w:rsid w:val="00501E4A"/>
    <w:rsid w:val="00504221"/>
    <w:rsid w:val="00507E4A"/>
    <w:rsid w:val="005109B7"/>
    <w:rsid w:val="00513832"/>
    <w:rsid w:val="00513AA4"/>
    <w:rsid w:val="005163DB"/>
    <w:rsid w:val="00526C37"/>
    <w:rsid w:val="005316EA"/>
    <w:rsid w:val="00533047"/>
    <w:rsid w:val="0053500F"/>
    <w:rsid w:val="0053601C"/>
    <w:rsid w:val="00542CDE"/>
    <w:rsid w:val="00545E61"/>
    <w:rsid w:val="00554A3D"/>
    <w:rsid w:val="0055723E"/>
    <w:rsid w:val="00557753"/>
    <w:rsid w:val="005577E5"/>
    <w:rsid w:val="00565104"/>
    <w:rsid w:val="00572FBE"/>
    <w:rsid w:val="00573533"/>
    <w:rsid w:val="00577B45"/>
    <w:rsid w:val="005850A5"/>
    <w:rsid w:val="005854DB"/>
    <w:rsid w:val="005919AF"/>
    <w:rsid w:val="00592AC9"/>
    <w:rsid w:val="0059413A"/>
    <w:rsid w:val="00595ACF"/>
    <w:rsid w:val="005A20E2"/>
    <w:rsid w:val="005A56B8"/>
    <w:rsid w:val="005A56C6"/>
    <w:rsid w:val="005A6D78"/>
    <w:rsid w:val="005B50CD"/>
    <w:rsid w:val="005B6A1A"/>
    <w:rsid w:val="005C2FE0"/>
    <w:rsid w:val="005C41C1"/>
    <w:rsid w:val="005C5583"/>
    <w:rsid w:val="005C5E95"/>
    <w:rsid w:val="005D1537"/>
    <w:rsid w:val="005D2146"/>
    <w:rsid w:val="005D430E"/>
    <w:rsid w:val="005E73EA"/>
    <w:rsid w:val="005F0501"/>
    <w:rsid w:val="005F2234"/>
    <w:rsid w:val="005F6388"/>
    <w:rsid w:val="0060329C"/>
    <w:rsid w:val="006040D7"/>
    <w:rsid w:val="00607DB5"/>
    <w:rsid w:val="006166D0"/>
    <w:rsid w:val="0062271C"/>
    <w:rsid w:val="00623DB4"/>
    <w:rsid w:val="00624029"/>
    <w:rsid w:val="00632195"/>
    <w:rsid w:val="006329E1"/>
    <w:rsid w:val="00633E73"/>
    <w:rsid w:val="00634226"/>
    <w:rsid w:val="00644CC8"/>
    <w:rsid w:val="00644E1C"/>
    <w:rsid w:val="006453DE"/>
    <w:rsid w:val="00655308"/>
    <w:rsid w:val="0066384C"/>
    <w:rsid w:val="00664450"/>
    <w:rsid w:val="0067023A"/>
    <w:rsid w:val="00670989"/>
    <w:rsid w:val="006740F6"/>
    <w:rsid w:val="006830EA"/>
    <w:rsid w:val="00684A6E"/>
    <w:rsid w:val="00685B4E"/>
    <w:rsid w:val="00691504"/>
    <w:rsid w:val="006936EB"/>
    <w:rsid w:val="006A3AEA"/>
    <w:rsid w:val="006B0205"/>
    <w:rsid w:val="006B2383"/>
    <w:rsid w:val="006B2D37"/>
    <w:rsid w:val="006B75AE"/>
    <w:rsid w:val="006D0144"/>
    <w:rsid w:val="006D325E"/>
    <w:rsid w:val="006D581F"/>
    <w:rsid w:val="006E3FC8"/>
    <w:rsid w:val="006E7BBA"/>
    <w:rsid w:val="006F38DB"/>
    <w:rsid w:val="006F54FE"/>
    <w:rsid w:val="006F5955"/>
    <w:rsid w:val="006F7FE3"/>
    <w:rsid w:val="00700DB4"/>
    <w:rsid w:val="007045A7"/>
    <w:rsid w:val="00710962"/>
    <w:rsid w:val="007157EF"/>
    <w:rsid w:val="00717749"/>
    <w:rsid w:val="0072086D"/>
    <w:rsid w:val="00726AD7"/>
    <w:rsid w:val="00731C47"/>
    <w:rsid w:val="0073399C"/>
    <w:rsid w:val="00733FF4"/>
    <w:rsid w:val="0073670F"/>
    <w:rsid w:val="00736BE8"/>
    <w:rsid w:val="00736CF0"/>
    <w:rsid w:val="00740FCE"/>
    <w:rsid w:val="00746612"/>
    <w:rsid w:val="007500A6"/>
    <w:rsid w:val="00750ED1"/>
    <w:rsid w:val="00753E67"/>
    <w:rsid w:val="007553B4"/>
    <w:rsid w:val="00756458"/>
    <w:rsid w:val="007571EF"/>
    <w:rsid w:val="00761252"/>
    <w:rsid w:val="00761E1D"/>
    <w:rsid w:val="00764DA9"/>
    <w:rsid w:val="0078102A"/>
    <w:rsid w:val="00782397"/>
    <w:rsid w:val="00784AB5"/>
    <w:rsid w:val="007B17C4"/>
    <w:rsid w:val="007B1F5A"/>
    <w:rsid w:val="007B3AB6"/>
    <w:rsid w:val="007B58BA"/>
    <w:rsid w:val="007B5AFF"/>
    <w:rsid w:val="007C136F"/>
    <w:rsid w:val="007C5AF4"/>
    <w:rsid w:val="007D0879"/>
    <w:rsid w:val="007D0FFE"/>
    <w:rsid w:val="007D40E3"/>
    <w:rsid w:val="007D5767"/>
    <w:rsid w:val="007D707C"/>
    <w:rsid w:val="007D7B6A"/>
    <w:rsid w:val="007E0FF4"/>
    <w:rsid w:val="007E61D5"/>
    <w:rsid w:val="007E64B4"/>
    <w:rsid w:val="007E6E7B"/>
    <w:rsid w:val="007F00D4"/>
    <w:rsid w:val="007F014C"/>
    <w:rsid w:val="007F0FFE"/>
    <w:rsid w:val="007F793B"/>
    <w:rsid w:val="00800D3D"/>
    <w:rsid w:val="00802059"/>
    <w:rsid w:val="00804B0E"/>
    <w:rsid w:val="00813440"/>
    <w:rsid w:val="00813EC8"/>
    <w:rsid w:val="00817CFC"/>
    <w:rsid w:val="00817F8C"/>
    <w:rsid w:val="00832691"/>
    <w:rsid w:val="008334F6"/>
    <w:rsid w:val="0083428B"/>
    <w:rsid w:val="008537B0"/>
    <w:rsid w:val="00860C1E"/>
    <w:rsid w:val="00860C7E"/>
    <w:rsid w:val="008709F8"/>
    <w:rsid w:val="00876F99"/>
    <w:rsid w:val="008820B3"/>
    <w:rsid w:val="00883ECF"/>
    <w:rsid w:val="008851EE"/>
    <w:rsid w:val="00886169"/>
    <w:rsid w:val="008910A9"/>
    <w:rsid w:val="00893965"/>
    <w:rsid w:val="0089410F"/>
    <w:rsid w:val="00895AC3"/>
    <w:rsid w:val="008965F6"/>
    <w:rsid w:val="008A2465"/>
    <w:rsid w:val="008A2B5E"/>
    <w:rsid w:val="008B0547"/>
    <w:rsid w:val="008B472D"/>
    <w:rsid w:val="008B74FF"/>
    <w:rsid w:val="008B765C"/>
    <w:rsid w:val="008C5762"/>
    <w:rsid w:val="008D3386"/>
    <w:rsid w:val="008D4274"/>
    <w:rsid w:val="008E086F"/>
    <w:rsid w:val="008E3F53"/>
    <w:rsid w:val="008F704C"/>
    <w:rsid w:val="00901253"/>
    <w:rsid w:val="0090206C"/>
    <w:rsid w:val="00902998"/>
    <w:rsid w:val="00903CB1"/>
    <w:rsid w:val="00907902"/>
    <w:rsid w:val="00911CA1"/>
    <w:rsid w:val="00912C1B"/>
    <w:rsid w:val="009135FD"/>
    <w:rsid w:val="0092125E"/>
    <w:rsid w:val="0092300E"/>
    <w:rsid w:val="00924319"/>
    <w:rsid w:val="00927D1C"/>
    <w:rsid w:val="009355C2"/>
    <w:rsid w:val="00936FAE"/>
    <w:rsid w:val="00942ACE"/>
    <w:rsid w:val="00943FB9"/>
    <w:rsid w:val="0094791A"/>
    <w:rsid w:val="00952A7A"/>
    <w:rsid w:val="00953E5C"/>
    <w:rsid w:val="0095519A"/>
    <w:rsid w:val="00962232"/>
    <w:rsid w:val="00962FE1"/>
    <w:rsid w:val="00965ACD"/>
    <w:rsid w:val="00966476"/>
    <w:rsid w:val="009718D3"/>
    <w:rsid w:val="00974BF8"/>
    <w:rsid w:val="00980A2F"/>
    <w:rsid w:val="00982D77"/>
    <w:rsid w:val="00983BA5"/>
    <w:rsid w:val="0098496E"/>
    <w:rsid w:val="00987FCB"/>
    <w:rsid w:val="009973DD"/>
    <w:rsid w:val="009A12F7"/>
    <w:rsid w:val="009A3B33"/>
    <w:rsid w:val="009A45A0"/>
    <w:rsid w:val="009A55A7"/>
    <w:rsid w:val="009B21F9"/>
    <w:rsid w:val="009B35B5"/>
    <w:rsid w:val="009B4773"/>
    <w:rsid w:val="009C03F9"/>
    <w:rsid w:val="009C56C1"/>
    <w:rsid w:val="009D2556"/>
    <w:rsid w:val="009F6813"/>
    <w:rsid w:val="00A02E5E"/>
    <w:rsid w:val="00A02FE5"/>
    <w:rsid w:val="00A032CA"/>
    <w:rsid w:val="00A15E20"/>
    <w:rsid w:val="00A15FE1"/>
    <w:rsid w:val="00A36931"/>
    <w:rsid w:val="00A476D5"/>
    <w:rsid w:val="00A60F96"/>
    <w:rsid w:val="00A630FD"/>
    <w:rsid w:val="00A643E2"/>
    <w:rsid w:val="00A67285"/>
    <w:rsid w:val="00A74908"/>
    <w:rsid w:val="00A754F8"/>
    <w:rsid w:val="00A82A3A"/>
    <w:rsid w:val="00A85846"/>
    <w:rsid w:val="00A86915"/>
    <w:rsid w:val="00A878C2"/>
    <w:rsid w:val="00A87D80"/>
    <w:rsid w:val="00A91213"/>
    <w:rsid w:val="00A960DC"/>
    <w:rsid w:val="00A96645"/>
    <w:rsid w:val="00AA29B1"/>
    <w:rsid w:val="00AA2FFB"/>
    <w:rsid w:val="00AA32BD"/>
    <w:rsid w:val="00AA387F"/>
    <w:rsid w:val="00AA3FF5"/>
    <w:rsid w:val="00AA66D7"/>
    <w:rsid w:val="00AA7225"/>
    <w:rsid w:val="00AB10D3"/>
    <w:rsid w:val="00AB68AC"/>
    <w:rsid w:val="00AC0F45"/>
    <w:rsid w:val="00AC3653"/>
    <w:rsid w:val="00AC47AD"/>
    <w:rsid w:val="00AD227B"/>
    <w:rsid w:val="00AD469A"/>
    <w:rsid w:val="00AD7661"/>
    <w:rsid w:val="00AE0241"/>
    <w:rsid w:val="00AE4CB2"/>
    <w:rsid w:val="00AE5008"/>
    <w:rsid w:val="00AF2A5A"/>
    <w:rsid w:val="00B00CDE"/>
    <w:rsid w:val="00B07B23"/>
    <w:rsid w:val="00B16B46"/>
    <w:rsid w:val="00B26302"/>
    <w:rsid w:val="00B37B3B"/>
    <w:rsid w:val="00B44C47"/>
    <w:rsid w:val="00B51BB7"/>
    <w:rsid w:val="00B522C5"/>
    <w:rsid w:val="00B57756"/>
    <w:rsid w:val="00B57D84"/>
    <w:rsid w:val="00B57F4F"/>
    <w:rsid w:val="00B746F7"/>
    <w:rsid w:val="00B75C64"/>
    <w:rsid w:val="00B7636D"/>
    <w:rsid w:val="00B76594"/>
    <w:rsid w:val="00B76886"/>
    <w:rsid w:val="00B80CF1"/>
    <w:rsid w:val="00B81717"/>
    <w:rsid w:val="00B83102"/>
    <w:rsid w:val="00B87F16"/>
    <w:rsid w:val="00BA0469"/>
    <w:rsid w:val="00BA2964"/>
    <w:rsid w:val="00BA2A38"/>
    <w:rsid w:val="00BA31C4"/>
    <w:rsid w:val="00BA3E26"/>
    <w:rsid w:val="00BA6A93"/>
    <w:rsid w:val="00BB02E6"/>
    <w:rsid w:val="00BB0582"/>
    <w:rsid w:val="00BC001A"/>
    <w:rsid w:val="00BC2089"/>
    <w:rsid w:val="00BD0C60"/>
    <w:rsid w:val="00BD6438"/>
    <w:rsid w:val="00BE037C"/>
    <w:rsid w:val="00BE1541"/>
    <w:rsid w:val="00BE1907"/>
    <w:rsid w:val="00BF2325"/>
    <w:rsid w:val="00BF7BBF"/>
    <w:rsid w:val="00BF7D4B"/>
    <w:rsid w:val="00C004E2"/>
    <w:rsid w:val="00C031C9"/>
    <w:rsid w:val="00C05C65"/>
    <w:rsid w:val="00C139CE"/>
    <w:rsid w:val="00C13FDB"/>
    <w:rsid w:val="00C14A41"/>
    <w:rsid w:val="00C15765"/>
    <w:rsid w:val="00C17BCF"/>
    <w:rsid w:val="00C3246A"/>
    <w:rsid w:val="00C35E31"/>
    <w:rsid w:val="00C552C6"/>
    <w:rsid w:val="00C61CFF"/>
    <w:rsid w:val="00C653C5"/>
    <w:rsid w:val="00C65564"/>
    <w:rsid w:val="00C7460E"/>
    <w:rsid w:val="00C7573F"/>
    <w:rsid w:val="00C839ED"/>
    <w:rsid w:val="00C857A8"/>
    <w:rsid w:val="00C85E59"/>
    <w:rsid w:val="00C941AA"/>
    <w:rsid w:val="00C94656"/>
    <w:rsid w:val="00C97620"/>
    <w:rsid w:val="00CA30A5"/>
    <w:rsid w:val="00CA60D5"/>
    <w:rsid w:val="00CA61D8"/>
    <w:rsid w:val="00CA7BF7"/>
    <w:rsid w:val="00CB11B7"/>
    <w:rsid w:val="00CB2101"/>
    <w:rsid w:val="00CB671B"/>
    <w:rsid w:val="00CB7E5C"/>
    <w:rsid w:val="00CC1742"/>
    <w:rsid w:val="00CC377F"/>
    <w:rsid w:val="00CD0C9B"/>
    <w:rsid w:val="00CD1D98"/>
    <w:rsid w:val="00CE551E"/>
    <w:rsid w:val="00CF1267"/>
    <w:rsid w:val="00CF129C"/>
    <w:rsid w:val="00D00374"/>
    <w:rsid w:val="00D044BF"/>
    <w:rsid w:val="00D05362"/>
    <w:rsid w:val="00D064DC"/>
    <w:rsid w:val="00D13200"/>
    <w:rsid w:val="00D2175B"/>
    <w:rsid w:val="00D22397"/>
    <w:rsid w:val="00D26769"/>
    <w:rsid w:val="00D27AF8"/>
    <w:rsid w:val="00D30F49"/>
    <w:rsid w:val="00D47F28"/>
    <w:rsid w:val="00D51700"/>
    <w:rsid w:val="00D541E6"/>
    <w:rsid w:val="00D6107F"/>
    <w:rsid w:val="00D630B2"/>
    <w:rsid w:val="00D6543F"/>
    <w:rsid w:val="00D74E0C"/>
    <w:rsid w:val="00D87896"/>
    <w:rsid w:val="00D93086"/>
    <w:rsid w:val="00D94688"/>
    <w:rsid w:val="00D96D97"/>
    <w:rsid w:val="00DA0532"/>
    <w:rsid w:val="00DA12A9"/>
    <w:rsid w:val="00DA64B1"/>
    <w:rsid w:val="00DB5A2E"/>
    <w:rsid w:val="00DB64C7"/>
    <w:rsid w:val="00DC0528"/>
    <w:rsid w:val="00DC1104"/>
    <w:rsid w:val="00DC1F73"/>
    <w:rsid w:val="00DC5C64"/>
    <w:rsid w:val="00DC7466"/>
    <w:rsid w:val="00DC7E1C"/>
    <w:rsid w:val="00DD0801"/>
    <w:rsid w:val="00DD25AF"/>
    <w:rsid w:val="00DE0163"/>
    <w:rsid w:val="00DE65A2"/>
    <w:rsid w:val="00DF2DCC"/>
    <w:rsid w:val="00DF3F2E"/>
    <w:rsid w:val="00E01AB3"/>
    <w:rsid w:val="00E01D0E"/>
    <w:rsid w:val="00E05BC1"/>
    <w:rsid w:val="00E147FF"/>
    <w:rsid w:val="00E16215"/>
    <w:rsid w:val="00E31650"/>
    <w:rsid w:val="00E35169"/>
    <w:rsid w:val="00E358C6"/>
    <w:rsid w:val="00E4581D"/>
    <w:rsid w:val="00E51EC6"/>
    <w:rsid w:val="00E521C2"/>
    <w:rsid w:val="00E53724"/>
    <w:rsid w:val="00E552C8"/>
    <w:rsid w:val="00E60B30"/>
    <w:rsid w:val="00E64D53"/>
    <w:rsid w:val="00E7203E"/>
    <w:rsid w:val="00E75006"/>
    <w:rsid w:val="00E7716D"/>
    <w:rsid w:val="00E823F1"/>
    <w:rsid w:val="00E84350"/>
    <w:rsid w:val="00E85863"/>
    <w:rsid w:val="00E91AE4"/>
    <w:rsid w:val="00E93455"/>
    <w:rsid w:val="00E937D4"/>
    <w:rsid w:val="00EA431D"/>
    <w:rsid w:val="00EA7073"/>
    <w:rsid w:val="00EA75AD"/>
    <w:rsid w:val="00EA7F93"/>
    <w:rsid w:val="00EB0D06"/>
    <w:rsid w:val="00EB52EB"/>
    <w:rsid w:val="00EC0423"/>
    <w:rsid w:val="00EC0C37"/>
    <w:rsid w:val="00EC4BCD"/>
    <w:rsid w:val="00ED18F0"/>
    <w:rsid w:val="00ED3F68"/>
    <w:rsid w:val="00EE16FE"/>
    <w:rsid w:val="00EE3C1E"/>
    <w:rsid w:val="00EE565C"/>
    <w:rsid w:val="00EF0911"/>
    <w:rsid w:val="00EF6792"/>
    <w:rsid w:val="00F068A7"/>
    <w:rsid w:val="00F11227"/>
    <w:rsid w:val="00F123E6"/>
    <w:rsid w:val="00F178E1"/>
    <w:rsid w:val="00F217D3"/>
    <w:rsid w:val="00F2289F"/>
    <w:rsid w:val="00F33F5E"/>
    <w:rsid w:val="00F41FEE"/>
    <w:rsid w:val="00F46F9E"/>
    <w:rsid w:val="00F51DEA"/>
    <w:rsid w:val="00F5359F"/>
    <w:rsid w:val="00F558A2"/>
    <w:rsid w:val="00F5590E"/>
    <w:rsid w:val="00F60840"/>
    <w:rsid w:val="00F642C1"/>
    <w:rsid w:val="00F66DF5"/>
    <w:rsid w:val="00F71483"/>
    <w:rsid w:val="00F7484B"/>
    <w:rsid w:val="00F75B86"/>
    <w:rsid w:val="00F774A3"/>
    <w:rsid w:val="00F77933"/>
    <w:rsid w:val="00F77E54"/>
    <w:rsid w:val="00F8411A"/>
    <w:rsid w:val="00F91A69"/>
    <w:rsid w:val="00FA3167"/>
    <w:rsid w:val="00FB4079"/>
    <w:rsid w:val="00FC1405"/>
    <w:rsid w:val="00FD1530"/>
    <w:rsid w:val="00FE2E30"/>
    <w:rsid w:val="00FE6ABA"/>
    <w:rsid w:val="00FF0913"/>
    <w:rsid w:val="00FF3930"/>
    <w:rsid w:val="00FF6075"/>
    <w:rsid w:val="00FF7EFE"/>
    <w:rsid w:val="020C3DEA"/>
    <w:rsid w:val="0572409F"/>
    <w:rsid w:val="0775393C"/>
    <w:rsid w:val="0B948459"/>
    <w:rsid w:val="0C28FF82"/>
    <w:rsid w:val="0D40873E"/>
    <w:rsid w:val="12EFEDD1"/>
    <w:rsid w:val="17489A04"/>
    <w:rsid w:val="1B5B4FB3"/>
    <w:rsid w:val="2491E17A"/>
    <w:rsid w:val="2E21315F"/>
    <w:rsid w:val="2FFA3E0B"/>
    <w:rsid w:val="3C48E4C5"/>
    <w:rsid w:val="3CDCFFC7"/>
    <w:rsid w:val="408F3913"/>
    <w:rsid w:val="41142769"/>
    <w:rsid w:val="430F8552"/>
    <w:rsid w:val="4325BFF7"/>
    <w:rsid w:val="438888B9"/>
    <w:rsid w:val="4B09FB4D"/>
    <w:rsid w:val="50225722"/>
    <w:rsid w:val="54E31DA5"/>
    <w:rsid w:val="5B9CCF91"/>
    <w:rsid w:val="60129384"/>
    <w:rsid w:val="7B3775D4"/>
    <w:rsid w:val="7CCC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1D7DD"/>
  <w15:chartTrackingRefBased/>
  <w15:docId w15:val="{BF1270A6-EC0F-4706-8021-64830E80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5"/>
    <w:pPr>
      <w:spacing w:before="120" w:after="120" w:line="288" w:lineRule="auto"/>
    </w:pPr>
    <w:rPr>
      <w:color w:val="595959" w:themeColor="text1" w:themeTint="A6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854DB"/>
    <w:pPr>
      <w:keepNext/>
      <w:keepLines/>
      <w:pBdr>
        <w:bottom w:val="single" w:sz="24" w:space="4" w:color="99CB38" w:themeColor="accent1"/>
      </w:pBdr>
      <w:spacing w:before="360"/>
      <w:outlineLvl w:val="0"/>
    </w:pPr>
    <w:rPr>
      <w:rFonts w:asciiTheme="majorHAnsi" w:eastAsiaTheme="majorEastAsia" w:hAnsiTheme="majorHAnsi" w:cstheme="majorBidi"/>
      <w:b/>
      <w:color w:val="63A537" w:themeColor="accent2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qFormat/>
    <w:rsid w:val="00664450"/>
    <w:pPr>
      <w:spacing w:line="240" w:lineRule="auto"/>
      <w:outlineLvl w:val="1"/>
    </w:pPr>
    <w:rPr>
      <w:rFonts w:asciiTheme="majorHAnsi" w:hAnsiTheme="majorHAnsi"/>
      <w:b/>
      <w:color w:val="2D8CA7" w:themeColor="accent5" w:themeShade="BF"/>
      <w:sz w:val="40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qFormat/>
    <w:rsid w:val="001A5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1A5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En-tteCar">
    <w:name w:val="En-tête Car"/>
    <w:basedOn w:val="Policepardfaut"/>
    <w:link w:val="En-tte"/>
    <w:uiPriority w:val="99"/>
    <w:rsid w:val="00A67285"/>
    <w:rPr>
      <w:rFonts w:cstheme="minorHAnsi"/>
      <w:i/>
      <w:color w:val="331D01"/>
      <w:sz w:val="24"/>
    </w:rPr>
  </w:style>
  <w:style w:type="paragraph" w:styleId="Pieddepage">
    <w:name w:val="footer"/>
    <w:basedOn w:val="Normal"/>
    <w:link w:val="PieddepageCar"/>
    <w:uiPriority w:val="99"/>
    <w:rsid w:val="00F8411A"/>
    <w:pPr>
      <w:pBdr>
        <w:top w:val="single" w:sz="8" w:space="1" w:color="99CB38" w:themeColor="accent1"/>
      </w:pBdr>
      <w:tabs>
        <w:tab w:val="right" w:pos="10080"/>
      </w:tabs>
      <w:spacing w:after="0" w:line="240" w:lineRule="auto"/>
    </w:pPr>
    <w:rPr>
      <w:sz w:val="18"/>
    </w:rPr>
  </w:style>
  <w:style w:type="character" w:customStyle="1" w:styleId="PieddepageCar">
    <w:name w:val="Pied de page Car"/>
    <w:basedOn w:val="Policepardfaut"/>
    <w:link w:val="Pieddepage"/>
    <w:uiPriority w:val="99"/>
    <w:rsid w:val="00347AF5"/>
    <w:rPr>
      <w:color w:val="595959" w:themeColor="text1" w:themeTint="A6"/>
      <w:sz w:val="18"/>
    </w:rPr>
  </w:style>
  <w:style w:type="character" w:styleId="Textedelespacerserv">
    <w:name w:val="Placeholder Text"/>
    <w:basedOn w:val="Policepardfaut"/>
    <w:uiPriority w:val="99"/>
    <w:semiHidden/>
    <w:rsid w:val="005A20E2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5854DB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4DB"/>
    <w:pPr>
      <w:spacing w:after="0" w:line="240" w:lineRule="auto"/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ous-titreCar">
    <w:name w:val="Sous-titre Car"/>
    <w:basedOn w:val="Policepardfaut"/>
    <w:link w:val="Sous-titr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Titre1Car">
    <w:name w:val="Titre 1 Car"/>
    <w:basedOn w:val="Policepardfaut"/>
    <w:link w:val="Titre1"/>
    <w:uiPriority w:val="9"/>
    <w:rsid w:val="005854DB"/>
    <w:rPr>
      <w:rFonts w:asciiTheme="majorHAnsi" w:eastAsiaTheme="majorEastAsia" w:hAnsiTheme="majorHAnsi" w:cstheme="majorBidi"/>
      <w:b/>
      <w:color w:val="63A537" w:themeColor="accent2"/>
      <w:sz w:val="36"/>
      <w:szCs w:val="32"/>
    </w:rPr>
  </w:style>
  <w:style w:type="paragraph" w:customStyle="1" w:styleId="Pardfaut">
    <w:name w:val="Par défaut"/>
    <w:semiHidden/>
    <w:rsid w:val="005D21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5D2146"/>
    <w:pPr>
      <w:ind w:left="720"/>
      <w:contextualSpacing/>
    </w:pPr>
  </w:style>
  <w:style w:type="character" w:styleId="Accentuationlgre">
    <w:name w:val="Subtle Emphasis"/>
    <w:uiPriority w:val="19"/>
    <w:qFormat/>
    <w:rsid w:val="00A67285"/>
    <w:rPr>
      <w:rFonts w:asciiTheme="majorHAnsi" w:hAnsiTheme="majorHAnsi"/>
      <w:b/>
      <w:i/>
      <w:color w:val="63A537" w:themeColor="accent2"/>
      <w:sz w:val="28"/>
    </w:rPr>
  </w:style>
  <w:style w:type="character" w:styleId="Accentuation">
    <w:name w:val="Emphasis"/>
    <w:uiPriority w:val="20"/>
    <w:qFormat/>
    <w:rsid w:val="00F33F5E"/>
    <w:rPr>
      <w:rFonts w:cstheme="minorHAnsi"/>
      <w:i/>
      <w:color w:val="331D01"/>
    </w:rPr>
  </w:style>
  <w:style w:type="character" w:styleId="Accentuationintense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Grilledutableau">
    <w:name w:val="Table Grid"/>
    <w:basedOn w:val="TableauNormal"/>
    <w:uiPriority w:val="59"/>
    <w:rsid w:val="0007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3304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Titre2Car">
    <w:name w:val="Titre 2 Car"/>
    <w:basedOn w:val="Policepardfaut"/>
    <w:link w:val="Titre2"/>
    <w:uiPriority w:val="9"/>
    <w:semiHidden/>
    <w:rsid w:val="00A67285"/>
    <w:rPr>
      <w:rFonts w:asciiTheme="majorHAnsi" w:hAnsiTheme="majorHAnsi"/>
      <w:b/>
      <w:color w:val="2D8CA7" w:themeColor="accent5" w:themeShade="BF"/>
      <w:sz w:val="40"/>
      <w:szCs w:val="36"/>
    </w:rPr>
  </w:style>
  <w:style w:type="character" w:customStyle="1" w:styleId="Titre3Car">
    <w:name w:val="Titre 3 Car"/>
    <w:basedOn w:val="Policepardfaut"/>
    <w:link w:val="Titre3"/>
    <w:uiPriority w:val="9"/>
    <w:semiHidden/>
    <w:rsid w:val="00347AF5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347AF5"/>
    <w:rPr>
      <w:rFonts w:asciiTheme="majorHAnsi" w:eastAsiaTheme="majorEastAsia" w:hAnsiTheme="majorHAnsi" w:cstheme="majorBidi"/>
      <w:i/>
      <w:iCs/>
      <w:color w:val="729928" w:themeColor="accent1" w:themeShade="BF"/>
      <w:sz w:val="24"/>
    </w:rPr>
  </w:style>
  <w:style w:type="paragraph" w:styleId="En-ttedetabledesmatires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99CB38" w:themeColor="accent1"/>
      </w:pBdr>
    </w:pPr>
    <w:rPr>
      <w:rFonts w:asciiTheme="majorHAnsi" w:hAnsiTheme="majorHAnsi"/>
      <w:b/>
      <w:color w:val="63A537" w:themeColor="accent2"/>
      <w:sz w:val="40"/>
    </w:rPr>
  </w:style>
  <w:style w:type="paragraph" w:styleId="TM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en">
    <w:name w:val="Hyperlink"/>
    <w:basedOn w:val="Policepardfaut"/>
    <w:uiPriority w:val="99"/>
    <w:rsid w:val="001E1E58"/>
    <w:rPr>
      <w:color w:val="EE7B08" w:themeColor="hyperlink"/>
      <w:u w:val="single"/>
    </w:rPr>
  </w:style>
  <w:style w:type="paragraph" w:styleId="TM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Marquedecommentaire">
    <w:name w:val="annotation reference"/>
    <w:basedOn w:val="Policepardfaut"/>
    <w:uiPriority w:val="99"/>
    <w:semiHidden/>
    <w:unhideWhenUsed/>
    <w:rsid w:val="007C136F"/>
    <w:rPr>
      <w:sz w:val="16"/>
      <w:szCs w:val="16"/>
    </w:rPr>
  </w:style>
  <w:style w:type="paragraph" w:styleId="Sansinterligne">
    <w:name w:val="No Spacing"/>
    <w:uiPriority w:val="1"/>
    <w:semiHidden/>
    <w:qFormat/>
    <w:rsid w:val="009B35B5"/>
    <w:pPr>
      <w:spacing w:after="0" w:line="240" w:lineRule="auto"/>
    </w:pPr>
    <w:rPr>
      <w:i/>
      <w:color w:val="595959" w:themeColor="text1" w:themeTint="A6"/>
      <w:sz w:val="24"/>
    </w:rPr>
  </w:style>
  <w:style w:type="paragraph" w:styleId="Listepuces">
    <w:name w:val="List Bullet"/>
    <w:basedOn w:val="Normal"/>
    <w:uiPriority w:val="99"/>
    <w:semiHidden/>
    <w:rsid w:val="0003123C"/>
    <w:pPr>
      <w:numPr>
        <w:numId w:val="1"/>
      </w:numPr>
      <w:spacing w:before="0" w:after="200" w:line="276" w:lineRule="auto"/>
      <w:ind w:left="340" w:hanging="340"/>
    </w:pPr>
  </w:style>
  <w:style w:type="paragraph" w:styleId="Listenumros">
    <w:name w:val="List Number"/>
    <w:basedOn w:val="Normal"/>
    <w:uiPriority w:val="99"/>
    <w:rsid w:val="00685B4E"/>
    <w:pPr>
      <w:numPr>
        <w:numId w:val="7"/>
      </w:numPr>
      <w:spacing w:before="0" w:line="276" w:lineRule="auto"/>
    </w:pPr>
  </w:style>
  <w:style w:type="character" w:styleId="lev">
    <w:name w:val="Strong"/>
    <w:basedOn w:val="Policepardfaut"/>
    <w:uiPriority w:val="22"/>
    <w:semiHidden/>
    <w:qFormat/>
    <w:rsid w:val="00BA31C4"/>
    <w:rPr>
      <w:b/>
      <w:bCs/>
    </w:rPr>
  </w:style>
  <w:style w:type="character" w:customStyle="1" w:styleId="Gras">
    <w:name w:val="Gras"/>
    <w:uiPriority w:val="1"/>
    <w:semiHidden/>
    <w:qFormat/>
    <w:rsid w:val="00BA31C4"/>
    <w:rPr>
      <w:b/>
      <w:bCs/>
    </w:rPr>
  </w:style>
  <w:style w:type="paragraph" w:styleId="Listepuces2">
    <w:name w:val="List Bullet 2"/>
    <w:basedOn w:val="Normal"/>
    <w:uiPriority w:val="99"/>
    <w:semiHidden/>
    <w:rsid w:val="00D27AF8"/>
    <w:pPr>
      <w:spacing w:before="0"/>
    </w:pPr>
  </w:style>
  <w:style w:type="paragraph" w:customStyle="1" w:styleId="Titredugraphique1">
    <w:name w:val="Titre du graphique 1"/>
    <w:basedOn w:val="Normal"/>
    <w:semiHidden/>
    <w:qFormat/>
    <w:rsid w:val="008965F6"/>
    <w:pPr>
      <w:spacing w:after="60" w:line="240" w:lineRule="auto"/>
    </w:pPr>
    <w:rPr>
      <w:b/>
      <w:color w:val="37A76F" w:themeColor="accent3"/>
    </w:rPr>
  </w:style>
  <w:style w:type="paragraph" w:customStyle="1" w:styleId="Titredugraphique2">
    <w:name w:val="Titre du graphique 2"/>
    <w:basedOn w:val="Normal"/>
    <w:semiHidden/>
    <w:qFormat/>
    <w:rsid w:val="00664450"/>
    <w:pPr>
      <w:spacing w:after="60" w:line="240" w:lineRule="auto"/>
    </w:pPr>
    <w:rPr>
      <w:b/>
      <w:color w:val="4EB3CF" w:themeColor="accent5"/>
    </w:rPr>
  </w:style>
  <w:style w:type="paragraph" w:customStyle="1" w:styleId="Titredugraphique3">
    <w:name w:val="Titre du graphique 3"/>
    <w:basedOn w:val="Normal"/>
    <w:semiHidden/>
    <w:qFormat/>
    <w:rsid w:val="00664450"/>
    <w:pPr>
      <w:spacing w:after="60" w:line="240" w:lineRule="auto"/>
    </w:pPr>
    <w:rPr>
      <w:b/>
      <w:color w:val="51C3F9" w:themeColor="accent6"/>
    </w:rPr>
  </w:style>
  <w:style w:type="paragraph" w:customStyle="1" w:styleId="Titredugraphique4">
    <w:name w:val="Titre du graphique 4"/>
    <w:basedOn w:val="Normal"/>
    <w:semiHidden/>
    <w:qFormat/>
    <w:rsid w:val="008965F6"/>
    <w:pPr>
      <w:spacing w:after="60" w:line="240" w:lineRule="auto"/>
    </w:pPr>
    <w:rPr>
      <w:b/>
      <w:color w:val="63A537" w:themeColor="accent2"/>
    </w:rPr>
  </w:style>
  <w:style w:type="paragraph" w:customStyle="1" w:styleId="Pucedugraphique">
    <w:name w:val="Puce du graphique"/>
    <w:basedOn w:val="Normal"/>
    <w:semiHidden/>
    <w:qFormat/>
    <w:rsid w:val="008965F6"/>
    <w:pPr>
      <w:numPr>
        <w:numId w:val="2"/>
      </w:numPr>
      <w:spacing w:before="0" w:after="0" w:line="216" w:lineRule="auto"/>
      <w:ind w:left="284" w:hanging="284"/>
    </w:pPr>
    <w:rPr>
      <w:sz w:val="20"/>
    </w:rPr>
  </w:style>
  <w:style w:type="paragraph" w:customStyle="1" w:styleId="Pucedugraphique2">
    <w:name w:val="Puce du graphique 2"/>
    <w:basedOn w:val="Normal"/>
    <w:semiHidden/>
    <w:qFormat/>
    <w:rsid w:val="008965F6"/>
    <w:pPr>
      <w:numPr>
        <w:numId w:val="4"/>
      </w:numPr>
      <w:spacing w:before="0" w:after="0" w:line="216" w:lineRule="auto"/>
      <w:ind w:left="284" w:hanging="284"/>
    </w:pPr>
    <w:rPr>
      <w:sz w:val="20"/>
    </w:rPr>
  </w:style>
  <w:style w:type="paragraph" w:customStyle="1" w:styleId="Pucedugraphique3">
    <w:name w:val="Puce du graphique 3"/>
    <w:basedOn w:val="Normal"/>
    <w:semiHidden/>
    <w:qFormat/>
    <w:rsid w:val="008965F6"/>
    <w:pPr>
      <w:numPr>
        <w:numId w:val="3"/>
      </w:numPr>
      <w:spacing w:before="0" w:after="0" w:line="216" w:lineRule="auto"/>
      <w:ind w:left="284" w:hanging="284"/>
    </w:pPr>
    <w:rPr>
      <w:sz w:val="20"/>
    </w:rPr>
  </w:style>
  <w:style w:type="paragraph" w:customStyle="1" w:styleId="Pucedugraphique4">
    <w:name w:val="Puce du graphique 4"/>
    <w:basedOn w:val="Normal"/>
    <w:semiHidden/>
    <w:qFormat/>
    <w:rsid w:val="008965F6"/>
    <w:pPr>
      <w:numPr>
        <w:numId w:val="5"/>
      </w:numPr>
      <w:spacing w:before="0" w:after="0" w:line="240" w:lineRule="auto"/>
      <w:ind w:left="284" w:hanging="284"/>
    </w:pPr>
    <w:rPr>
      <w:sz w:val="20"/>
    </w:rPr>
  </w:style>
  <w:style w:type="paragraph" w:customStyle="1" w:styleId="Textedetableaugrandetaille">
    <w:name w:val="Texte de tableau grande taille"/>
    <w:basedOn w:val="Normal"/>
    <w:semiHidden/>
    <w:qFormat/>
    <w:rsid w:val="00F77933"/>
    <w:pPr>
      <w:spacing w:before="0" w:after="0" w:line="240" w:lineRule="auto"/>
    </w:pPr>
    <w:rPr>
      <w:color w:val="2F2F2F"/>
      <w:sz w:val="18"/>
    </w:rPr>
  </w:style>
  <w:style w:type="paragraph" w:styleId="Listenumros2">
    <w:name w:val="List Number 2"/>
    <w:basedOn w:val="Normal"/>
    <w:uiPriority w:val="99"/>
    <w:rsid w:val="00685B4E"/>
    <w:pPr>
      <w:numPr>
        <w:ilvl w:val="1"/>
        <w:numId w:val="7"/>
      </w:numPr>
      <w:spacing w:before="0" w:line="271" w:lineRule="auto"/>
    </w:pPr>
  </w:style>
  <w:style w:type="paragraph" w:customStyle="1" w:styleId="Casecocher">
    <w:name w:val="Case à cocher"/>
    <w:basedOn w:val="Normal"/>
    <w:qFormat/>
    <w:rsid w:val="00A67285"/>
    <w:pPr>
      <w:spacing w:before="0" w:after="0"/>
    </w:pPr>
  </w:style>
  <w:style w:type="table" w:customStyle="1" w:styleId="Grilledutableau1">
    <w:name w:val="Grille du tableau1"/>
    <w:basedOn w:val="TableauNormal"/>
    <w:next w:val="Grilledutableau"/>
    <w:uiPriority w:val="59"/>
    <w:rsid w:val="00C157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2">
    <w:name w:val="Grid Table 1 Light Accent 2"/>
    <w:basedOn w:val="TableauNormal"/>
    <w:uiPriority w:val="46"/>
    <w:rsid w:val="00554A3D"/>
    <w:pPr>
      <w:spacing w:after="0" w:line="240" w:lineRule="auto"/>
    </w:pPr>
    <w:tblPr>
      <w:tblStyleRowBandSize w:val="1"/>
      <w:tblStyleColBandSize w:val="1"/>
      <w:tblBorders>
        <w:top w:val="single" w:sz="4" w:space="0" w:color="BFE2A8" w:themeColor="accent2" w:themeTint="66"/>
        <w:left w:val="single" w:sz="4" w:space="0" w:color="BFE2A8" w:themeColor="accent2" w:themeTint="66"/>
        <w:bottom w:val="single" w:sz="4" w:space="0" w:color="BFE2A8" w:themeColor="accent2" w:themeTint="66"/>
        <w:right w:val="single" w:sz="4" w:space="0" w:color="BFE2A8" w:themeColor="accent2" w:themeTint="66"/>
        <w:insideH w:val="single" w:sz="4" w:space="0" w:color="BFE2A8" w:themeColor="accent2" w:themeTint="66"/>
        <w:insideV w:val="single" w:sz="4" w:space="0" w:color="BFE2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3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3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554A3D"/>
    <w:pPr>
      <w:spacing w:after="0" w:line="240" w:lineRule="auto"/>
    </w:pPr>
    <w:tblPr>
      <w:tblStyleRowBandSize w:val="1"/>
      <w:tblStyleColBandSize w:val="1"/>
      <w:tblBorders>
        <w:top w:val="single" w:sz="4" w:space="0" w:color="A8E2C5" w:themeColor="accent3" w:themeTint="66"/>
        <w:left w:val="single" w:sz="4" w:space="0" w:color="A8E2C5" w:themeColor="accent3" w:themeTint="66"/>
        <w:bottom w:val="single" w:sz="4" w:space="0" w:color="A8E2C5" w:themeColor="accent3" w:themeTint="66"/>
        <w:right w:val="single" w:sz="4" w:space="0" w:color="A8E2C5" w:themeColor="accent3" w:themeTint="66"/>
        <w:insideH w:val="single" w:sz="4" w:space="0" w:color="A8E2C5" w:themeColor="accent3" w:themeTint="66"/>
        <w:insideV w:val="single" w:sz="4" w:space="0" w:color="A8E2C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D4A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D4A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Policepardfaut"/>
    <w:rsid w:val="005850A5"/>
  </w:style>
  <w:style w:type="paragraph" w:styleId="Rvision">
    <w:name w:val="Revision"/>
    <w:hidden/>
    <w:uiPriority w:val="99"/>
    <w:semiHidden/>
    <w:rsid w:val="000B60F0"/>
    <w:pPr>
      <w:spacing w:after="0" w:line="240" w:lineRule="auto"/>
    </w:pPr>
    <w:rPr>
      <w:color w:val="595959" w:themeColor="text1" w:themeTint="A6"/>
      <w:sz w:val="24"/>
    </w:rPr>
  </w:style>
  <w:style w:type="paragraph" w:styleId="Commentaire">
    <w:name w:val="annotation text"/>
    <w:basedOn w:val="Normal"/>
    <w:link w:val="CommentaireCar"/>
    <w:uiPriority w:val="99"/>
    <w:unhideWhenUsed/>
    <w:rsid w:val="00C7573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C7573F"/>
    <w:rPr>
      <w:color w:val="595959" w:themeColor="text1" w:themeTint="A6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7573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7573F"/>
    <w:rPr>
      <w:b/>
      <w:bCs/>
      <w:color w:val="595959" w:themeColor="text1" w:themeTint="A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4656"/>
    <w:rPr>
      <w:rFonts w:ascii="Times New Roman" w:hAnsi="Times New Roman" w:cs="Times New Roman"/>
      <w:szCs w:val="24"/>
    </w:rPr>
  </w:style>
  <w:style w:type="paragraph" w:customStyle="1" w:styleId="paragraph">
    <w:name w:val="paragraph"/>
    <w:basedOn w:val="Normal"/>
    <w:rsid w:val="007E6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fr-CA" w:eastAsia="fr-CA"/>
    </w:rPr>
  </w:style>
  <w:style w:type="character" w:customStyle="1" w:styleId="eop">
    <w:name w:val="eop"/>
    <w:basedOn w:val="Policepardfaut"/>
    <w:rsid w:val="007E64B4"/>
  </w:style>
  <w:style w:type="character" w:styleId="Mention">
    <w:name w:val="Mention"/>
    <w:basedOn w:val="Policepardfaut"/>
    <w:uiPriority w:val="99"/>
    <w:unhideWhenUsed/>
    <w:rsid w:val="0015409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26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2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ronm\AppData\Roaming\Microsoft\Templates\Liste%20pour%20cr&#233;er%20son%20entreprise%20&#224;%20domicile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89A018CC-20CF-40B1-8EB7-295ABF751013}">
    <t:Anchor>
      <t:Comment id="2138785511"/>
    </t:Anchor>
    <t:History>
      <t:Event id="{330305C8-A92C-441C-B0B5-EC799CD011C8}" time="2026-04-24T14:52:56.097Z">
        <t:Attribution userId="S::Maryse.Perron@cegepdrummond.ca::7e3b88a6-bd13-47c5-8cc0-52a5c2510d17" userProvider="AD" userName="Perron, Maryse"/>
        <t:Anchor>
          <t:Comment id="1741380772"/>
        </t:Anchor>
        <t:Create/>
      </t:Event>
      <t:Event id="{B6FA6F3E-7A2B-41B5-A2BB-7F77F79D74E1}" time="2026-04-24T14:52:56.097Z">
        <t:Attribution userId="S::Maryse.Perron@cegepdrummond.ca::7e3b88a6-bd13-47c5-8cc0-52a5c2510d17" userProvider="AD" userName="Perron, Maryse"/>
        <t:Anchor>
          <t:Comment id="1741380772"/>
        </t:Anchor>
        <t:Assign userId="S::Sophie.Mayrand@etu.cegepdrummond.ca::eb21b6a4-2e36-4522-8396-468246bb28b3" userProvider="AD" userName="Mayrand, Sophie"/>
      </t:Event>
      <t:Event id="{C68503D3-231F-48BB-8380-6125E9B1A3E8}" time="2026-04-24T14:52:56.097Z">
        <t:Attribution userId="S::Maryse.Perron@cegepdrummond.ca::7e3b88a6-bd13-47c5-8cc0-52a5c2510d17" userProvider="AD" userName="Perron, Maryse"/>
        <t:Anchor>
          <t:Comment id="1741380772"/>
        </t:Anchor>
        <t:SetTitle title="@Mayrand, Sophie "/>
      </t:Event>
    </t:History>
  </t:Task>
  <t:Task id="{224D63B8-5855-41D1-8892-58079AD89714}">
    <t:Anchor>
      <t:Comment id="489596235"/>
    </t:Anchor>
    <t:History>
      <t:Event id="{33EE83BF-993B-47AB-A5BB-FCED05ADEE84}" time="2026-04-24T15:07:28.85Z">
        <t:Attribution userId="S::Maryse.Perron@cegepdrummond.ca::7e3b88a6-bd13-47c5-8cc0-52a5c2510d17" userProvider="AD" userName="Perron, Maryse"/>
        <t:Anchor>
          <t:Comment id="1215416677"/>
        </t:Anchor>
        <t:Create/>
      </t:Event>
      <t:Event id="{9D8D4278-054E-4008-8058-051F032C16C6}" time="2026-04-24T15:07:28.85Z">
        <t:Attribution userId="S::Maryse.Perron@cegepdrummond.ca::7e3b88a6-bd13-47c5-8cc0-52a5c2510d17" userProvider="AD" userName="Perron, Maryse"/>
        <t:Anchor>
          <t:Comment id="1215416677"/>
        </t:Anchor>
        <t:Assign userId="S::Sophie.Mayrand@etu.cegepdrummond.ca::eb21b6a4-2e36-4522-8396-468246bb28b3" userProvider="AD" userName="Mayrand, Sophie"/>
      </t:Event>
      <t:Event id="{5536AB87-98BB-4550-A5F6-69B639C6A081}" time="2026-04-24T15:07:28.85Z">
        <t:Attribution userId="S::Maryse.Perron@cegepdrummond.ca::7e3b88a6-bd13-47c5-8cc0-52a5c2510d17" userProvider="AD" userName="Perron, Maryse"/>
        <t:Anchor>
          <t:Comment id="1215416677"/>
        </t:Anchor>
        <t:SetTitle title="@Mayrand, Sophie "/>
      </t:Event>
    </t:History>
  </t:Task>
  <t:Task id="{5F329B30-317C-4D06-96A2-925FCB0553A4}">
    <t:Anchor>
      <t:Comment id="710036264"/>
    </t:Anchor>
    <t:History>
      <t:Event id="{3B9FF80C-8F6F-4578-B50F-3CDF0EE66549}" time="2026-04-24T15:44:47.103Z">
        <t:Attribution userId="S::Maryse.Perron@cegepdrummond.ca::7e3b88a6-bd13-47c5-8cc0-52a5c2510d17" userProvider="AD" userName="Perron, Maryse"/>
        <t:Anchor>
          <t:Comment id="1707132246"/>
        </t:Anchor>
        <t:Create/>
      </t:Event>
      <t:Event id="{8954D247-5D84-420E-A84A-A95CA7C47F5D}" time="2026-04-24T15:44:47.103Z">
        <t:Attribution userId="S::Maryse.Perron@cegepdrummond.ca::7e3b88a6-bd13-47c5-8cc0-52a5c2510d17" userProvider="AD" userName="Perron, Maryse"/>
        <t:Anchor>
          <t:Comment id="1707132246"/>
        </t:Anchor>
        <t:Assign userId="S::Sophie.Mayrand@etu.cegepdrummond.ca::eb21b6a4-2e36-4522-8396-468246bb28b3" userProvider="AD" userName="Mayrand, Sophie"/>
      </t:Event>
      <t:Event id="{CE7FA3B9-73FE-4A55-AE63-0A61762EEDDB}" time="2026-04-24T15:44:47.103Z">
        <t:Attribution userId="S::Maryse.Perron@cegepdrummond.ca::7e3b88a6-bd13-47c5-8cc0-52a5c2510d17" userProvider="AD" userName="Perron, Maryse"/>
        <t:Anchor>
          <t:Comment id="1707132246"/>
        </t:Anchor>
        <t:SetTitle title="@Mayrand, Sophie "/>
      </t:Event>
    </t:History>
  </t:Task>
  <t:Task id="{FCBBD5EC-92DD-4A72-BF76-B8A7F3DDE6EE}">
    <t:Anchor>
      <t:Comment id="1693933476"/>
    </t:Anchor>
    <t:History>
      <t:Event id="{716A3C5B-6F55-4BA9-8C6B-4DF53ACDCDA8}" time="2026-04-24T15:51:37.198Z">
        <t:Attribution userId="S::Maryse.Perron@cegepdrummond.ca::7e3b88a6-bd13-47c5-8cc0-52a5c2510d17" userProvider="AD" userName="Perron, Maryse"/>
        <t:Anchor>
          <t:Comment id="767992178"/>
        </t:Anchor>
        <t:Create/>
      </t:Event>
      <t:Event id="{309B3AE0-F65C-4A81-8359-7D40BBD54D12}" time="2026-04-24T15:51:37.198Z">
        <t:Attribution userId="S::Maryse.Perron@cegepdrummond.ca::7e3b88a6-bd13-47c5-8cc0-52a5c2510d17" userProvider="AD" userName="Perron, Maryse"/>
        <t:Anchor>
          <t:Comment id="767992178"/>
        </t:Anchor>
        <t:Assign userId="S::castonguayj@cegepdrummond.ca::1dd75a16-91a5-42ed-a7d5-b5d962a4f936" userProvider="AD" userName="Castonguay, Julie"/>
      </t:Event>
      <t:Event id="{9CDD0FA6-59B8-451B-8EB7-6985330C063A}" time="2026-04-24T15:51:37.198Z">
        <t:Attribution userId="S::Maryse.Perron@cegepdrummond.ca::7e3b88a6-bd13-47c5-8cc0-52a5c2510d17" userProvider="AD" userName="Perron, Maryse"/>
        <t:Anchor>
          <t:Comment id="767992178"/>
        </t:Anchor>
        <t:SetTitle title="@Castonguay, Julie dis Julie, le CCEG doit avoir une définition de ce qu’est une personne aînée "/>
      </t:Event>
    </t:History>
  </t:Task>
  <t:Task id="{A3589F90-79C8-4B66-A034-2C9E02010A5E}">
    <t:Anchor>
      <t:Comment id="327643310"/>
    </t:Anchor>
    <t:History>
      <t:Event id="{E3EAA372-EED5-4F4D-BA9F-0B8A669798AD}" time="2026-04-28T14:07:51.462Z">
        <t:Attribution userId="S::Maryse.Perron@cegepdrummond.ca::7e3b88a6-bd13-47c5-8cc0-52a5c2510d17" userProvider="AD" userName="Perron, Maryse"/>
        <t:Anchor>
          <t:Comment id="1386480568"/>
        </t:Anchor>
        <t:Create/>
      </t:Event>
      <t:Event id="{614D2F47-4F61-4371-940A-07556714D9B4}" time="2026-04-28T14:07:51.462Z">
        <t:Attribution userId="S::Maryse.Perron@cegepdrummond.ca::7e3b88a6-bd13-47c5-8cc0-52a5c2510d17" userProvider="AD" userName="Perron, Maryse"/>
        <t:Anchor>
          <t:Comment id="1386480568"/>
        </t:Anchor>
        <t:Assign userId="S::castonguayj@cegepdrummond.ca::1dd75a16-91a5-42ed-a7d5-b5d962a4f936" userProvider="AD" userName="Castonguay, Julie"/>
      </t:Event>
      <t:Event id="{22AA576A-C549-468A-BE07-43FCB048F30C}" time="2026-04-28T14:07:51.462Z">
        <t:Attribution userId="S::Maryse.Perron@cegepdrummond.ca::7e3b88a6-bd13-47c5-8cc0-52a5c2510d17" userProvider="AD" userName="Perron, Maryse"/>
        <t:Anchor>
          <t:Comment id="1386480568"/>
        </t:Anchor>
        <t:SetTitle title="@Castonguay, Julie "/>
      </t:Event>
    </t:History>
  </t:Task>
  <t:Task id="{0F623869-DBF2-48A3-920C-406EE00DB685}">
    <t:Anchor>
      <t:Comment id="250785330"/>
    </t:Anchor>
    <t:History>
      <t:Event id="{D421C4DC-F114-4480-A699-54D805B435F1}" time="2026-04-28T13:49:52.337Z">
        <t:Attribution userId="S::Maryse.Perron@cegepdrummond.ca::7e3b88a6-bd13-47c5-8cc0-52a5c2510d17" userProvider="AD" userName="Perron, Maryse"/>
        <t:Anchor>
          <t:Comment id="1786253567"/>
        </t:Anchor>
        <t:Create/>
      </t:Event>
      <t:Event id="{E348C6BB-A644-4F78-94CD-01B37C3F82FC}" time="2026-04-28T13:49:52.337Z">
        <t:Attribution userId="S::Maryse.Perron@cegepdrummond.ca::7e3b88a6-bd13-47c5-8cc0-52a5c2510d17" userProvider="AD" userName="Perron, Maryse"/>
        <t:Anchor>
          <t:Comment id="1786253567"/>
        </t:Anchor>
        <t:Assign userId="S::Adam.Forest@etu.cegepdrummond.ca::5adaeba6-2679-47aa-9d4e-9eb78185b996" userProvider="AD" userName="Forest, Adam"/>
      </t:Event>
      <t:Event id="{6DA91CF7-0427-4572-A421-50A86719FE42}" time="2026-04-28T13:49:52.337Z">
        <t:Attribution userId="S::Maryse.Perron@cegepdrummond.ca::7e3b88a6-bd13-47c5-8cc0-52a5c2510d17" userProvider="AD" userName="Perron, Maryse"/>
        <t:Anchor>
          <t:Comment id="1786253567"/>
        </t:Anchor>
        <t:SetTitle title="@Forest, Adam 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4B47390D074A8EA41B32064D916D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D7A8B9-A2F7-46A6-9E6E-83B56CF5C4F8}"/>
      </w:docPartPr>
      <w:docPartBody>
        <w:p w:rsidR="00E63153" w:rsidRDefault="006E613E">
          <w:pPr>
            <w:pStyle w:val="CE4B47390D074A8EA41B32064D916DC5"/>
          </w:pPr>
          <w:r w:rsidRPr="007D707C">
            <w:rPr>
              <w:lang w:bidi="fr-FR"/>
            </w:rPr>
            <w:t>AGENCE À DOMICILE</w:t>
          </w:r>
        </w:p>
      </w:docPartBody>
    </w:docPart>
    <w:docPart>
      <w:docPartPr>
        <w:name w:val="00C75A838C1548F3BDF30A4BAFADA3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693F82-634F-4113-8349-2947ABBA860A}"/>
      </w:docPartPr>
      <w:docPartBody>
        <w:p w:rsidR="00E63153" w:rsidRDefault="006E613E">
          <w:pPr>
            <w:pStyle w:val="00C75A838C1548F3BDF30A4BAFADA369"/>
          </w:pPr>
          <w:r w:rsidRPr="007D707C">
            <w:rPr>
              <w:lang w:bidi="fr-FR"/>
            </w:rPr>
            <w:t>Liste de contrôle de démarrage</w:t>
          </w:r>
        </w:p>
      </w:docPartBody>
    </w:docPart>
    <w:docPart>
      <w:docPartPr>
        <w:name w:val="05C3C2A26F3A48DBA31D6B00A93E2E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8A19AE-CD8C-4ABB-8E86-CF373D6B718B}"/>
      </w:docPartPr>
      <w:docPartBody>
        <w:p w:rsidR="00E63153" w:rsidRDefault="006E613E">
          <w:pPr>
            <w:pStyle w:val="05C3C2A26F3A48DBA31D6B00A93E2E11"/>
          </w:pPr>
          <w:r w:rsidRPr="007D707C">
            <w:rPr>
              <w:lang w:bidi="fr-FR"/>
            </w:rPr>
            <w:t>Effectuez une évaluation personnelle pour déterminer la raison pour laquelle vous voulez démarrer une entreprise.</w:t>
          </w:r>
        </w:p>
      </w:docPartBody>
    </w:docPart>
    <w:docPart>
      <w:docPartPr>
        <w:name w:val="F592A6C098E14DB3817E410C8E0902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29B21C-3B38-45E6-AE94-768C40EFEF47}"/>
      </w:docPartPr>
      <w:docPartBody>
        <w:p w:rsidR="00E63153" w:rsidRDefault="006E613E">
          <w:pPr>
            <w:pStyle w:val="F592A6C098E14DB3817E410C8E090222"/>
          </w:pPr>
          <w:r w:rsidRPr="007D707C">
            <w:rPr>
              <w:lang w:bidi="fr-FR"/>
            </w:rPr>
            <w:t>Créez un plan de développement :</w:t>
          </w:r>
        </w:p>
      </w:docPartBody>
    </w:docPart>
    <w:docPart>
      <w:docPartPr>
        <w:name w:val="146553DFD8154EECBC4F3DDE45F4EE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563C21-30E8-408D-B9C1-60583883F435}"/>
      </w:docPartPr>
      <w:docPartBody>
        <w:p w:rsidR="00E63153" w:rsidRDefault="006E613E">
          <w:pPr>
            <w:pStyle w:val="146553DFD8154EECBC4F3DDE45F4EED8"/>
          </w:pPr>
          <w:r w:rsidRPr="007D707C">
            <w:rPr>
              <w:lang w:bidi="fr-FR"/>
            </w:rPr>
            <w:t>Que faisons-nous ?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2F"/>
    <w:rsid w:val="000317CB"/>
    <w:rsid w:val="000A7D36"/>
    <w:rsid w:val="001253FE"/>
    <w:rsid w:val="00157706"/>
    <w:rsid w:val="00352FE8"/>
    <w:rsid w:val="003C4569"/>
    <w:rsid w:val="00414495"/>
    <w:rsid w:val="004349D0"/>
    <w:rsid w:val="004A7E77"/>
    <w:rsid w:val="00507E4A"/>
    <w:rsid w:val="0054093E"/>
    <w:rsid w:val="005B03BE"/>
    <w:rsid w:val="006136DE"/>
    <w:rsid w:val="006E613E"/>
    <w:rsid w:val="00726AD7"/>
    <w:rsid w:val="007B198E"/>
    <w:rsid w:val="008A3D49"/>
    <w:rsid w:val="008C7E06"/>
    <w:rsid w:val="00980A2F"/>
    <w:rsid w:val="00AE3BF7"/>
    <w:rsid w:val="00B3328D"/>
    <w:rsid w:val="00B9682F"/>
    <w:rsid w:val="00BA3E26"/>
    <w:rsid w:val="00CA30A5"/>
    <w:rsid w:val="00D274A5"/>
    <w:rsid w:val="00D5009E"/>
    <w:rsid w:val="00DE5852"/>
    <w:rsid w:val="00E63153"/>
    <w:rsid w:val="00EA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E4B47390D074A8EA41B32064D916DC5">
    <w:name w:val="CE4B47390D074A8EA41B32064D916DC5"/>
  </w:style>
  <w:style w:type="paragraph" w:customStyle="1" w:styleId="00C75A838C1548F3BDF30A4BAFADA369">
    <w:name w:val="00C75A838C1548F3BDF30A4BAFADA369"/>
  </w:style>
  <w:style w:type="paragraph" w:customStyle="1" w:styleId="05C3C2A26F3A48DBA31D6B00A93E2E11">
    <w:name w:val="05C3C2A26F3A48DBA31D6B00A93E2E11"/>
  </w:style>
  <w:style w:type="paragraph" w:customStyle="1" w:styleId="F592A6C098E14DB3817E410C8E090222">
    <w:name w:val="F592A6C098E14DB3817E410C8E090222"/>
  </w:style>
  <w:style w:type="paragraph" w:customStyle="1" w:styleId="146553DFD8154EECBC4F3DDE45F4EED8">
    <w:name w:val="146553DFD8154EECBC4F3DDE45F4EE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ert jaun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Votre histoire, notre histoire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F1F9DF5711144386243F015A925A1C" ma:contentTypeVersion="13" ma:contentTypeDescription="Crée un document." ma:contentTypeScope="" ma:versionID="0840ebf253fe2fc0b92ef8953854c814">
  <xsd:schema xmlns:xsd="http://www.w3.org/2001/XMLSchema" xmlns:xs="http://www.w3.org/2001/XMLSchema" xmlns:p="http://schemas.microsoft.com/office/2006/metadata/properties" xmlns:ns2="03264b51-2847-4037-ae34-bacd7415b2a8" xmlns:ns3="7b04423e-9784-4812-ad7c-497dbadf743b" targetNamespace="http://schemas.microsoft.com/office/2006/metadata/properties" ma:root="true" ma:fieldsID="1e9768b66d61f5f95ddc9a8f6d742f3f" ns2:_="" ns3:_="">
    <xsd:import namespace="03264b51-2847-4037-ae34-bacd7415b2a8"/>
    <xsd:import namespace="7b04423e-9784-4812-ad7c-497dbadf74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64b51-2847-4037-ae34-bacd7415b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9119aa65-2324-4753-806f-be4782623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4423e-9784-4812-ad7c-497dbadf743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f48cf9-dc1a-4cec-895b-ac9020f5f3be}" ma:internalName="TaxCatchAll" ma:showField="CatchAllData" ma:web="7b04423e-9784-4812-ad7c-497dbadf74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04423e-9784-4812-ad7c-497dbadf743b" xsi:nil="true"/>
    <lcf76f155ced4ddcb4097134ff3c332f xmlns="03264b51-2847-4037-ae34-bacd7415b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2EED3A-D982-4D1E-84BB-EC6430311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264b51-2847-4037-ae34-bacd7415b2a8"/>
    <ds:schemaRef ds:uri="7b04423e-9784-4812-ad7c-497dbadf74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3BC185-8E20-4ACF-97AA-9CAB70B391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85F324-02FC-4109-ABA6-C745A802C9B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E9D665E-9F2B-4523-84BE-A4382ED53113}">
  <ds:schemaRefs>
    <ds:schemaRef ds:uri="http://schemas.microsoft.com/office/2006/metadata/properties"/>
    <ds:schemaRef ds:uri="http://schemas.microsoft.com/office/infopath/2007/PartnerControls"/>
    <ds:schemaRef ds:uri="7b04423e-9784-4812-ad7c-497dbadf743b"/>
    <ds:schemaRef ds:uri="03264b51-2847-4037-ae34-bacd7415b2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Liste pour créer son entreprise à domicile.dotx</Template>
  <TotalTime>108</TotalTime>
  <Pages>7</Pages>
  <Words>1309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intergénérationnel :  Votre histoire, notre histoire</dc:title>
  <dc:subject/>
  <dc:creator>Perron, Maryse</dc:creator>
  <cp:keywords/>
  <dc:description/>
  <cp:lastModifiedBy>Perron, Maryse</cp:lastModifiedBy>
  <cp:revision>61</cp:revision>
  <dcterms:created xsi:type="dcterms:W3CDTF">2026-04-22T16:57:00Z</dcterms:created>
  <dcterms:modified xsi:type="dcterms:W3CDTF">2026-04-28T14:08:00Z</dcterms:modified>
  <cp:contentStatus>Consignes et étapes du travail (45%)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0x010100BAF1F9DF5711144386243F015A925A1C</vt:lpwstr>
  </property>
  <property fmtid="{D5CDD505-2E9C-101B-9397-08002B2CF9AE}" pid="3" name="MediaServiceImageTags">
    <vt:lpwstr/>
  </property>
</Properties>
</file>